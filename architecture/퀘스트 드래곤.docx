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98CF" w14:textId="24D5AF12" w:rsidR="00334A7D" w:rsidRPr="00BC4853" w:rsidRDefault="004F52E3" w:rsidP="00366637">
      <w:pPr>
        <w:pStyle w:val="1"/>
        <w:rPr>
          <w:rFonts w:ascii="LG Smart UI Regular" w:eastAsia="LG Smart UI Regular" w:hAnsi="LG Smart UI Regular" w:hint="eastAsia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퀘스트</w:t>
      </w:r>
      <w:r w:rsidR="004109EE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드래곤</w:t>
      </w:r>
    </w:p>
    <w:p w14:paraId="01F32B2C" w14:textId="77777777" w:rsidR="00334A7D" w:rsidRPr="00BC4853" w:rsidRDefault="00334A7D" w:rsidP="003700B9">
      <w:pPr>
        <w:pStyle w:val="a6"/>
        <w:rPr>
          <w:rFonts w:ascii="LG Smart UI Regular" w:eastAsia="LG Smart UI Regular" w:hAnsi="LG Smart UI Regular"/>
        </w:rPr>
      </w:pPr>
    </w:p>
    <w:p w14:paraId="68CBE1C4" w14:textId="3852BD5D" w:rsidR="00412B31" w:rsidRPr="00BC4853" w:rsidRDefault="004F52E3" w:rsidP="00412B31">
      <w:pPr>
        <w:pStyle w:val="2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게임의 핵심 비전 및 개요</w:t>
      </w:r>
      <w:r w:rsidR="00412B31" w:rsidRPr="00BC4853">
        <w:rPr>
          <w:rFonts w:ascii="LG Smart UI Regular" w:eastAsia="LG Smart UI Regular" w:hAnsi="LG Smart UI Regular"/>
          <w:lang w:eastAsia="ko-KR"/>
        </w:rPr>
        <w:t>: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게임 컨셉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>: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  1. </w:t>
      </w:r>
      <w:r w:rsidRPr="00BC4853">
        <w:rPr>
          <w:rFonts w:ascii="LG Smart UI Regular" w:eastAsia="LG Smart UI Regular" w:hAnsi="LG Smart UI Regular"/>
          <w:lang w:eastAsia="ko-KR"/>
        </w:rPr>
        <w:t>전통적인 RPG의 '영웅'들을 상대로 자신의 영역을 지켜내는 '드래곤'이 되어 즐기는 전략적 턴베이스 타일 게임.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핵심 디자인 목표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>:</w:t>
      </w:r>
      <w:r w:rsidR="007A7825" w:rsidRPr="00BC4853">
        <w:rPr>
          <w:rFonts w:ascii="LG Smart UI Regular" w:eastAsia="LG Smart UI Regular" w:hAnsi="LG Smart UI Regular"/>
          <w:lang w:eastAsia="ko-KR"/>
        </w:rPr>
        <w:br/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  1.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전략적 위치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선정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지형을 만들고 없애면서 전투를 유리하게 이끄는 재미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 2.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자원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관리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한정된 행동력과 주문슬롯으로 효율적으로 사용해서 까다로운 적을 상대하는 재미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3.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비대칭적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전투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강력한 드래곤을 사용하는 만큼 플레이어에게 유리한 전투를 하는 재미</w:t>
      </w:r>
    </w:p>
    <w:p w14:paraId="6DA1A3FD" w14:textId="280CCBDD" w:rsidR="00425620" w:rsidRPr="00BC4853" w:rsidRDefault="00425620" w:rsidP="00425620">
      <w:pPr>
        <w:ind w:left="324" w:hangingChars="200" w:hanging="324"/>
        <w:rPr>
          <w:rFonts w:ascii="LG Smart UI Regular" w:eastAsia="LG Smart UI Regular" w:hAnsi="LG Smart UI Regular" w:hint="eastAsia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 xml:space="preserve">시스템: 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캐릭터는 공통적으로 체력, 속력, 공격력, 방어력,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, 주문슬롯, 바라보는 방향, 공격 범위를 가진다.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1.1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체력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최대값과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현재값이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존재하며 정수의 형태이다. 체력이 0이 된다면 캐릭터는 이동불능 상태가 된다.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1.2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속력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게임이 로드 될 때와 속력이 바뀐 캐릭터가 있을 때 마다 비교되어서 턴의 시작 순서를 결정한다. 그 외에도 한 턴에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움직일수있는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칸을 의미한다.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1.3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공격력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기본 공격력과 변동 공격력이 있다. 기본 공격력은 상수이고 변동 공격력은 TRPG나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발더스게이트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3에서 사용되는 주사위 시스템으로 결정이 되는 변수이다. 3D6 (6면체 주사위를 3번 던져 나온 값의 합) 따위로 정의되며 상수인 기본 공격력과 더해 공격력이 된다. (공격력 = 기본공격력 + 변동공격력)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1.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 xml:space="preserve">4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방어력</w:t>
      </w:r>
      <w:r w:rsidRPr="00BC4853">
        <w:rPr>
          <w:rFonts w:ascii="LG Smart UI Regular" w:eastAsia="LG Smart UI Regular" w:hAnsi="LG Smart UI Regular" w:hint="eastAsia"/>
          <w:lang w:eastAsia="ko-KR"/>
        </w:rPr>
        <w:t>은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공격력과 같은 방식으로 적용된다. 기본 방어력은 기본 공격력에 비해 낮다.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캐릭터가 공격, 혹은 주문으로 인한 직접적인 피해를 받을 때는 계산된 공격력 혹은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피해량에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방어력을 빼서 그 값을 체력에 뺀다. (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방어력 &gt;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공격력,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피해량일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경우 0의 피해를 받는다.)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1.5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행동력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턴마다 할 수 있는 행동의 횟수이다. 공격, 주문 사용에는 행동이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소모 된다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>. 매 턴이 시작될 때마다 행동력은 회복되며, 남은 행동력은 이월되지 않는다.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1.6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주문슬롯</w:t>
      </w:r>
      <w:r w:rsidRPr="00BC4853">
        <w:rPr>
          <w:rFonts w:ascii="LG Smart UI Regular" w:eastAsia="LG Smart UI Regular" w:hAnsi="LG Smart UI Regular" w:hint="eastAsia"/>
          <w:lang w:eastAsia="ko-KR"/>
        </w:rPr>
        <w:t>은 강력한 행동인 주문을 사용할 때 소모되는 자원이다. 각 슬롯마다 레벨이 있으며 낮은 레벨의 주문을 높은 레벨의 주문 슬롯을 소모해서 사용하는 업캐스팅이 가능하다. (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예시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1레벨 주문인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화염탄을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3레벨 주문 슬롯을 소모해서 사용 가능) 주문슬롯은 게임이 끝날 때까지 재생이 되지 않는다.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1.7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바라보는 방향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동서남북의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enum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으로 저장되며 캐릭터가 마지막으로 이동한 방향, 마지막으로 공격 혹은 주문을 쓴 대상의 위치를 기반으로 저장된다. 우리는 캐릭터들의 시야각을 120도로 생각하기 때문에 공격을 받은 대상이 바로 대각선에 있어도 보이는 것으로 간주해 바라보는 방향이 바뀌지 않는다.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1.8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공격범위</w:t>
      </w:r>
      <w:r w:rsidRPr="00BC4853">
        <w:rPr>
          <w:rFonts w:ascii="LG Smart UI Regular" w:eastAsia="LG Smart UI Regular" w:hAnsi="LG Smart UI Regular" w:hint="eastAsia"/>
          <w:lang w:eastAsia="ko-KR"/>
        </w:rPr>
        <w:t>는 캐릭터가 공격할 수 있는 칸의 크기이다. 예를 들어 공격 범위가 4일 경우 플레이어 기준으로 4칸을 움직여서 도달할 수 있는 모든 칸에 있는 적을 공격할 수 있다.</w:t>
      </w:r>
      <w:r w:rsidRPr="00BC4853">
        <w:rPr>
          <w:rFonts w:ascii="LG Smart UI Regular" w:eastAsia="LG Smart UI Regular" w:hAnsi="LG Smart UI Regular"/>
          <w:lang w:eastAsia="ko-KR"/>
        </w:rPr>
        <w:br/>
      </w:r>
    </w:p>
    <w:p w14:paraId="7B9BE671" w14:textId="26E473AA" w:rsidR="004F52E3" w:rsidRPr="00BC4853" w:rsidRDefault="004F52E3" w:rsidP="004F52E3">
      <w:pPr>
        <w:pStyle w:val="2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게임 흐름</w:t>
      </w:r>
      <w:r w:rsidR="00412B31" w:rsidRPr="00BC4853">
        <w:rPr>
          <w:rFonts w:ascii="LG Smart UI Regular" w:eastAsia="LG Smart UI Regular" w:hAnsi="LG Smart UI Regular"/>
          <w:lang w:eastAsia="ko-KR"/>
        </w:rPr>
        <w:t>:</w:t>
      </w:r>
    </w:p>
    <w:p w14:paraId="7AD4AAC6" w14:textId="2FD0DBD7" w:rsidR="004F52E3" w:rsidRPr="00BC4853" w:rsidRDefault="004F52E3" w:rsidP="004F52E3">
      <w:pPr>
        <w:numPr>
          <w:ilvl w:val="0"/>
          <w:numId w:val="49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 xml:space="preserve">스테이지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시작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드래곤과 플레이어를 정해진 위치에 배치</w:t>
      </w:r>
    </w:p>
    <w:p w14:paraId="1780AEFE" w14:textId="711B6302" w:rsidR="004F52E3" w:rsidRPr="00BC4853" w:rsidRDefault="004F52E3" w:rsidP="004F52E3">
      <w:pPr>
        <w:numPr>
          <w:ilvl w:val="0"/>
          <w:numId w:val="49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lastRenderedPageBreak/>
        <w:t>턴 진행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시작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페이즈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: 모든 캐릭터의 속력 비교로 턴 순서 결정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캐릭터 턴: </w:t>
      </w:r>
      <w:r w:rsidRPr="00BC4853">
        <w:rPr>
          <w:rFonts w:ascii="LG Smart UI Regular" w:eastAsia="LG Smart UI Regular" w:hAnsi="LG Smart UI Regular"/>
          <w:lang w:eastAsia="ko-KR"/>
        </w:rPr>
        <w:t>자신의 턴이 온 캐릭터는 행동력과 속력(이동 가능 거리)을 가짐.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수행 가능 행동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모든 행동력을 사용하거나 대기를 선택하면 턴 종료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종료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페이즈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: 턴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종료시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발동화는 효과(독,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화상등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) 처리</w:t>
      </w:r>
    </w:p>
    <w:p w14:paraId="03A9BB73" w14:textId="3AB34893" w:rsidR="004F52E3" w:rsidRPr="00BC4853" w:rsidRDefault="004F52E3" w:rsidP="004F52E3">
      <w:pPr>
        <w:numPr>
          <w:ilvl w:val="0"/>
          <w:numId w:val="49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스테이지 종료 조건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승리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조건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모든 모험가 섬멸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패배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조건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플레이어 캐릭터의 체력 0이 됨, 모험가가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>특정 지점 도달 후 시작지점으로 탈출</w:t>
      </w:r>
    </w:p>
    <w:p w14:paraId="461B2FC9" w14:textId="77777777" w:rsidR="007A7825" w:rsidRPr="00BC4853" w:rsidRDefault="007A7825" w:rsidP="007A7825">
      <w:pPr>
        <w:ind w:left="800"/>
        <w:rPr>
          <w:rFonts w:ascii="LG Smart UI Regular" w:eastAsia="LG Smart UI Regular" w:hAnsi="LG Smart UI Regular" w:hint="eastAsia"/>
          <w:lang w:eastAsia="ko-KR"/>
        </w:rPr>
      </w:pPr>
    </w:p>
    <w:p w14:paraId="5F40812A" w14:textId="1B3D3324" w:rsidR="007A7825" w:rsidRPr="00BC4853" w:rsidRDefault="007A7825" w:rsidP="007A7825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상태 이상:</w:t>
      </w:r>
    </w:p>
    <w:p w14:paraId="3E9FC044" w14:textId="4A9D88AF" w:rsidR="007A7825" w:rsidRPr="00BC4853" w:rsidRDefault="007A7825" w:rsidP="007A7825">
      <w:pPr>
        <w:numPr>
          <w:ilvl w:val="0"/>
          <w:numId w:val="50"/>
        </w:numPr>
        <w:rPr>
          <w:rFonts w:ascii="LG Smart UI Regular" w:eastAsia="LG Smart UI Regular" w:hAnsi="LG Smart UI Regular"/>
          <w:lang w:eastAsia="ko-KR"/>
        </w:rPr>
      </w:pP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저주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모든 받는 피해 증가, 모든 주는 피해 감소</w:t>
      </w:r>
    </w:p>
    <w:p w14:paraId="6E1E172D" w14:textId="134071AE" w:rsidR="007A7825" w:rsidRPr="00BC4853" w:rsidRDefault="007A7825" w:rsidP="007A7825">
      <w:pPr>
        <w:numPr>
          <w:ilvl w:val="0"/>
          <w:numId w:val="50"/>
        </w:numPr>
        <w:rPr>
          <w:rFonts w:ascii="LG Smart UI Regular" w:eastAsia="LG Smart UI Regular" w:hAnsi="LG Smart UI Regular"/>
          <w:lang w:eastAsia="ko-KR"/>
        </w:rPr>
      </w:pP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공포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공격력 감소, 속력감소</w:t>
      </w:r>
    </w:p>
    <w:p w14:paraId="32890A05" w14:textId="3E00A1D1" w:rsidR="007A7825" w:rsidRPr="00BC4853" w:rsidRDefault="007A7825" w:rsidP="007A7825">
      <w:pPr>
        <w:numPr>
          <w:ilvl w:val="0"/>
          <w:numId w:val="50"/>
        </w:numPr>
        <w:rPr>
          <w:rFonts w:ascii="LG Smart UI Regular" w:eastAsia="LG Smart UI Regular" w:hAnsi="LG Smart UI Regular"/>
          <w:lang w:eastAsia="ko-KR"/>
        </w:rPr>
      </w:pP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속박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이동 불가</w:t>
      </w:r>
    </w:p>
    <w:p w14:paraId="7EB94CDC" w14:textId="4C1F523C" w:rsidR="007A7825" w:rsidRPr="00BC4853" w:rsidRDefault="007A7825" w:rsidP="007A7825">
      <w:pPr>
        <w:numPr>
          <w:ilvl w:val="0"/>
          <w:numId w:val="50"/>
        </w:numPr>
        <w:rPr>
          <w:rFonts w:ascii="LG Smart UI Regular" w:eastAsia="LG Smart UI Regular" w:hAnsi="LG Smart UI Regular"/>
          <w:lang w:eastAsia="ko-KR"/>
        </w:rPr>
      </w:pP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실명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모든 범위 감소</w:t>
      </w:r>
    </w:p>
    <w:p w14:paraId="00307AF1" w14:textId="3930DA91" w:rsidR="007A7825" w:rsidRPr="00BC4853" w:rsidRDefault="007A7825" w:rsidP="007A7825">
      <w:pPr>
        <w:numPr>
          <w:ilvl w:val="0"/>
          <w:numId w:val="50"/>
        </w:numPr>
        <w:rPr>
          <w:rFonts w:ascii="LG Smart UI Regular" w:eastAsia="LG Smart UI Regular" w:hAnsi="LG Smart UI Regular"/>
          <w:lang w:eastAsia="ko-KR"/>
        </w:rPr>
      </w:pP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축복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모든 받는 피해 감소, 모든 주는 피해 증가</w:t>
      </w:r>
    </w:p>
    <w:p w14:paraId="4C27C824" w14:textId="6326D377" w:rsidR="007A7825" w:rsidRPr="00BC4853" w:rsidRDefault="007A7825" w:rsidP="007A7825">
      <w:pPr>
        <w:numPr>
          <w:ilvl w:val="0"/>
          <w:numId w:val="50"/>
        </w:numPr>
        <w:rPr>
          <w:rFonts w:ascii="LG Smart UI Regular" w:eastAsia="LG Smart UI Regular" w:hAnsi="LG Smart UI Regular" w:hint="eastAsia"/>
          <w:lang w:eastAsia="ko-KR"/>
        </w:rPr>
      </w:pP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신속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속력 증가,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증가</w:t>
      </w:r>
    </w:p>
    <w:p w14:paraId="46F1000D" w14:textId="77777777" w:rsidR="007A7825" w:rsidRPr="00BC4853" w:rsidRDefault="007A7825" w:rsidP="007A7825">
      <w:pPr>
        <w:pStyle w:val="2"/>
        <w:rPr>
          <w:rFonts w:ascii="LG Smart UI Regular" w:eastAsia="LG Smart UI Regular" w:hAnsi="LG Smart UI Regula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캐릭터</w:t>
      </w:r>
      <w:r w:rsidR="00412B31" w:rsidRPr="00BC4853">
        <w:rPr>
          <w:rFonts w:ascii="LG Smart UI Regular" w:eastAsia="LG Smart UI Regular" w:hAnsi="LG Smart UI Regular"/>
        </w:rPr>
        <w:t>:</w:t>
      </w:r>
    </w:p>
    <w:p w14:paraId="42C6F931" w14:textId="23D14F4A" w:rsidR="007A7825" w:rsidRPr="00BC4853" w:rsidRDefault="007A7825" w:rsidP="007A7825">
      <w:pPr>
        <w:numPr>
          <w:ilvl w:val="0"/>
          <w:numId w:val="51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플레이어 캐릭터 (드래곤)</w:t>
      </w:r>
    </w:p>
    <w:p w14:paraId="7859BFAF" w14:textId="40C12A64" w:rsidR="007A7825" w:rsidRPr="00BC4853" w:rsidRDefault="007A7825" w:rsidP="007A7825">
      <w:pPr>
        <w:numPr>
          <w:ilvl w:val="0"/>
          <w:numId w:val="51"/>
        </w:numPr>
        <w:rPr>
          <w:rFonts w:ascii="LG Smart UI Regular" w:eastAsia="LG Smart UI Regular" w:hAnsi="LG Smart UI Regular" w:hint="eastAsia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적 캐릭터 (모험가)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파이터: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균형잡힌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체력, 방어력, 공격력, 속력, 드래곤에게 접근해서 어그로 담당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위저드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: 낮은 체력과 방어력, 속력, 넓은 공격 범위와 높은 데미지, 원거리에서 공격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클레릭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: 높은 체력과 방어력,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평범한  속력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, 동료 모험가 치유 및 각종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디버프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, 전투를 길게 끌수록 위협적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로그 :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높은 속력과 높은 공격력, 드래곤의 측면을 노려 기습 공격을 노</w:t>
      </w:r>
      <w:r w:rsidR="00D65432" w:rsidRPr="00BC4853">
        <w:rPr>
          <w:rFonts w:ascii="LG Smart UI Regular" w:eastAsia="LG Smart UI Regular" w:hAnsi="LG Smart UI Regular" w:hint="eastAsia"/>
          <w:lang w:eastAsia="ko-KR"/>
        </w:rPr>
        <w:t>림</w:t>
      </w:r>
    </w:p>
    <w:p w14:paraId="445C2C76" w14:textId="354E63F8" w:rsidR="00DC40FF" w:rsidRPr="00BC4853" w:rsidRDefault="00012A00" w:rsidP="00FB40DF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행동과 이동:</w:t>
      </w:r>
    </w:p>
    <w:p w14:paraId="07AC2390" w14:textId="781CAD04" w:rsidR="00DC40FF" w:rsidRPr="00BC4853" w:rsidRDefault="00012A00" w:rsidP="00FB40DF">
      <w:pPr>
        <w:numPr>
          <w:ilvl w:val="0"/>
          <w:numId w:val="53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공격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행동을 1 소모해서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공격력 만큼의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피해를 범위 내 대상에게 줌, 피해를 받은 대상은 </w:t>
      </w:r>
      <w:proofErr w:type="gramStart"/>
      <w:r w:rsidRPr="00BC4853">
        <w:rPr>
          <w:rFonts w:ascii="LG Smart UI Regular" w:eastAsia="LG Smart UI Regular" w:hAnsi="LG Smart UI Regular" w:hint="eastAsia"/>
          <w:lang w:eastAsia="ko-KR"/>
        </w:rPr>
        <w:t>방어력 만큼</w:t>
      </w:r>
      <w:proofErr w:type="gram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피해를 감소하여 체력에서 뺌</w:t>
      </w:r>
    </w:p>
    <w:p w14:paraId="058F7FA0" w14:textId="77777777" w:rsidR="00012A00" w:rsidRPr="00BC4853" w:rsidRDefault="00012A00" w:rsidP="00FB40DF">
      <w:pPr>
        <w:numPr>
          <w:ilvl w:val="0"/>
          <w:numId w:val="53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주문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행동을 1, 주문의 요구 레벨 이상의 주문 슬롯을 1 소모해서 사용</w:t>
      </w:r>
      <w:r w:rsidRPr="00BC4853">
        <w:rPr>
          <w:rFonts w:ascii="LG Smart UI Regular" w:eastAsia="LG Smart UI Regular" w:hAnsi="LG Smart UI Regular"/>
          <w:lang w:eastAsia="ko-KR"/>
        </w:rPr>
        <w:br/>
      </w:r>
    </w:p>
    <w:tbl>
      <w:tblPr>
        <w:tblStyle w:val="a9"/>
        <w:tblW w:w="0" w:type="auto"/>
        <w:tblInd w:w="800" w:type="dxa"/>
        <w:tblLook w:val="04A0" w:firstRow="1" w:lastRow="0" w:firstColumn="1" w:lastColumn="0" w:noHBand="0" w:noVBand="1"/>
      </w:tblPr>
      <w:tblGrid>
        <w:gridCol w:w="1300"/>
        <w:gridCol w:w="1280"/>
        <w:gridCol w:w="1312"/>
        <w:gridCol w:w="1298"/>
        <w:gridCol w:w="1289"/>
        <w:gridCol w:w="1351"/>
      </w:tblGrid>
      <w:tr w:rsidR="00012A00" w:rsidRPr="00BC4853" w14:paraId="6139A84E" w14:textId="77777777" w:rsidTr="00784520">
        <w:trPr>
          <w:trHeight w:val="231"/>
        </w:trPr>
        <w:tc>
          <w:tcPr>
            <w:tcW w:w="1334" w:type="dxa"/>
          </w:tcPr>
          <w:p w14:paraId="37BA13D9" w14:textId="643DA37D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이름</w:t>
            </w:r>
          </w:p>
        </w:tc>
        <w:tc>
          <w:tcPr>
            <w:tcW w:w="1334" w:type="dxa"/>
          </w:tcPr>
          <w:p w14:paraId="78983ACE" w14:textId="404173C3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레벨</w:t>
            </w:r>
          </w:p>
        </w:tc>
        <w:tc>
          <w:tcPr>
            <w:tcW w:w="1333" w:type="dxa"/>
          </w:tcPr>
          <w:p w14:paraId="0314DBEA" w14:textId="2C95A251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효과</w:t>
            </w:r>
          </w:p>
        </w:tc>
        <w:tc>
          <w:tcPr>
            <w:tcW w:w="1333" w:type="dxa"/>
          </w:tcPr>
          <w:p w14:paraId="524542D9" w14:textId="5A628455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범위</w:t>
            </w:r>
          </w:p>
        </w:tc>
        <w:tc>
          <w:tcPr>
            <w:tcW w:w="1333" w:type="dxa"/>
          </w:tcPr>
          <w:p w14:paraId="46226A6E" w14:textId="0D51935D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대상</w:t>
            </w:r>
          </w:p>
        </w:tc>
        <w:tc>
          <w:tcPr>
            <w:tcW w:w="1389" w:type="dxa"/>
          </w:tcPr>
          <w:p w14:paraId="3159E883" w14:textId="2100158D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업캐스팅</w:t>
            </w:r>
          </w:p>
        </w:tc>
      </w:tr>
      <w:tr w:rsidR="00012A00" w:rsidRPr="00BC4853" w14:paraId="3AFF4C6B" w14:textId="77777777" w:rsidTr="00784520">
        <w:trPr>
          <w:trHeight w:val="79"/>
        </w:trPr>
        <w:tc>
          <w:tcPr>
            <w:tcW w:w="1334" w:type="dxa"/>
          </w:tcPr>
          <w:p w14:paraId="7BFA9372" w14:textId="24BFED1C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벽생성</w:t>
            </w:r>
            <w:proofErr w:type="spellEnd"/>
          </w:p>
        </w:tc>
        <w:tc>
          <w:tcPr>
            <w:tcW w:w="1334" w:type="dxa"/>
          </w:tcPr>
          <w:p w14:paraId="56F777D2" w14:textId="71F80683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</w:t>
            </w:r>
          </w:p>
        </w:tc>
        <w:tc>
          <w:tcPr>
            <w:tcW w:w="1333" w:type="dxa"/>
          </w:tcPr>
          <w:p w14:paraId="6EBC936B" w14:textId="1D29E1C3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2*1 크기의 벽을 생성함</w:t>
            </w:r>
          </w:p>
        </w:tc>
        <w:tc>
          <w:tcPr>
            <w:tcW w:w="1333" w:type="dxa"/>
          </w:tcPr>
          <w:p w14:paraId="537071CC" w14:textId="6197E356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기준 5칸 이내</w:t>
            </w:r>
          </w:p>
        </w:tc>
        <w:tc>
          <w:tcPr>
            <w:tcW w:w="1333" w:type="dxa"/>
          </w:tcPr>
          <w:p w14:paraId="1BCA77C1" w14:textId="05BDC13F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빈 타일</w:t>
            </w:r>
          </w:p>
        </w:tc>
        <w:tc>
          <w:tcPr>
            <w:tcW w:w="1389" w:type="dxa"/>
          </w:tcPr>
          <w:p w14:paraId="4160D605" w14:textId="5BAB43FC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4460BB17" w14:textId="77777777" w:rsidTr="00784520">
        <w:trPr>
          <w:trHeight w:val="274"/>
        </w:trPr>
        <w:tc>
          <w:tcPr>
            <w:tcW w:w="1334" w:type="dxa"/>
          </w:tcPr>
          <w:p w14:paraId="6F236D19" w14:textId="35C29440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화염탄</w:t>
            </w:r>
            <w:proofErr w:type="spellEnd"/>
          </w:p>
        </w:tc>
        <w:tc>
          <w:tcPr>
            <w:tcW w:w="1334" w:type="dxa"/>
          </w:tcPr>
          <w:p w14:paraId="3D1D5C2E" w14:textId="04BE1F70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</w:t>
            </w:r>
          </w:p>
        </w:tc>
        <w:tc>
          <w:tcPr>
            <w:tcW w:w="1333" w:type="dxa"/>
          </w:tcPr>
          <w:p w14:paraId="2A66338B" w14:textId="02E0B8DF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  <w:r w:rsidR="00784520" w:rsidRPr="00BC4853">
              <w:rPr>
                <w:rFonts w:ascii="LG Smart UI Regular" w:eastAsia="LG Smart UI Regular" w:hAnsi="LG Smart UI Regular" w:hint="eastAsia"/>
                <w:lang w:eastAsia="ko-KR"/>
              </w:rPr>
              <w:t>d8의 피해</w:t>
            </w:r>
          </w:p>
        </w:tc>
        <w:tc>
          <w:tcPr>
            <w:tcW w:w="1333" w:type="dxa"/>
          </w:tcPr>
          <w:p w14:paraId="2DD42560" w14:textId="29D6A970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기준 5칸 이내</w:t>
            </w:r>
          </w:p>
        </w:tc>
        <w:tc>
          <w:tcPr>
            <w:tcW w:w="1333" w:type="dxa"/>
          </w:tcPr>
          <w:p w14:paraId="3EAAB176" w14:textId="0864892D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1명의 캐릭터</w:t>
            </w:r>
          </w:p>
        </w:tc>
        <w:tc>
          <w:tcPr>
            <w:tcW w:w="1389" w:type="dxa"/>
          </w:tcPr>
          <w:p w14:paraId="3566D0B0" w14:textId="1D4F1AB2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1레벨당 +1d</w:t>
            </w:r>
            <w:r w:rsidR="00AF1099">
              <w:rPr>
                <w:rFonts w:ascii="LG Smart UI Regular" w:eastAsia="LG Smart UI Regular" w:hAnsi="LG Smart UI Regular" w:hint="eastAsia"/>
                <w:lang w:eastAsia="ko-KR"/>
              </w:rPr>
              <w:t>6</w:t>
            </w:r>
          </w:p>
        </w:tc>
      </w:tr>
      <w:tr w:rsidR="00012A00" w:rsidRPr="00BC4853" w14:paraId="1EA4BEE1" w14:textId="77777777" w:rsidTr="00BC4853">
        <w:trPr>
          <w:trHeight w:val="1408"/>
        </w:trPr>
        <w:tc>
          <w:tcPr>
            <w:tcW w:w="1334" w:type="dxa"/>
          </w:tcPr>
          <w:p w14:paraId="4DF64250" w14:textId="4E0947DA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lastRenderedPageBreak/>
              <w:t>용암 뿌리</w:t>
            </w:r>
            <w:r w:rsidR="00BC4853" w:rsidRPr="00BC4853">
              <w:rPr>
                <w:rFonts w:ascii="LG Smart UI Regular" w:eastAsia="LG Smart UI Regular" w:hAnsi="LG Smart UI Regular" w:hint="eastAsia"/>
                <w:lang w:eastAsia="ko-KR"/>
              </w:rPr>
              <w:t>기</w:t>
            </w:r>
          </w:p>
        </w:tc>
        <w:tc>
          <w:tcPr>
            <w:tcW w:w="1334" w:type="dxa"/>
          </w:tcPr>
          <w:p w14:paraId="7B5AD28C" w14:textId="55164445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</w:p>
        </w:tc>
        <w:tc>
          <w:tcPr>
            <w:tcW w:w="1333" w:type="dxa"/>
          </w:tcPr>
          <w:p w14:paraId="664C3CBE" w14:textId="3BBF61E5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5턴동안 턴 </w:t>
            </w: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시작시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8</w:t>
            </w:r>
            <w:proofErr w:type="gram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의 </w:t>
            </w:r>
            <w:r w:rsidR="00AF1099">
              <w:rPr>
                <w:rFonts w:ascii="LG Smart UI Regular" w:eastAsia="LG Smart UI Regular" w:hAnsi="LG Smart UI Regular" w:hint="eastAsia"/>
                <w:lang w:eastAsia="ko-KR"/>
              </w:rPr>
              <w:t xml:space="preserve"> </w:t>
            </w: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피해를</w:t>
            </w:r>
            <w:proofErr w:type="gram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주는</w:t>
            </w:r>
            <w:r w:rsidR="0029596A">
              <w:rPr>
                <w:rFonts w:ascii="LG Smart UI Regular" w:eastAsia="LG Smart UI Regular" w:hAnsi="LG Smart UI Regular" w:hint="eastAsia"/>
                <w:lang w:eastAsia="ko-KR"/>
              </w:rPr>
              <w:t xml:space="preserve"> 화상을 거는</w:t>
            </w: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2*2의 용암을 생성</w:t>
            </w:r>
          </w:p>
        </w:tc>
        <w:tc>
          <w:tcPr>
            <w:tcW w:w="1333" w:type="dxa"/>
          </w:tcPr>
          <w:p w14:paraId="15C336D8" w14:textId="693C18FB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기준 5칸 이내</w:t>
            </w:r>
          </w:p>
        </w:tc>
        <w:tc>
          <w:tcPr>
            <w:tcW w:w="1333" w:type="dxa"/>
          </w:tcPr>
          <w:p w14:paraId="7D1BAC92" w14:textId="47E9CE9A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빈 타일</w:t>
            </w:r>
          </w:p>
        </w:tc>
        <w:tc>
          <w:tcPr>
            <w:tcW w:w="1389" w:type="dxa"/>
          </w:tcPr>
          <w:p w14:paraId="29B84E68" w14:textId="6F53F0A5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피해 +2 지속 시간 1턴 증가</w:t>
            </w:r>
          </w:p>
        </w:tc>
      </w:tr>
      <w:tr w:rsidR="00012A00" w:rsidRPr="00BC4853" w14:paraId="196DA972" w14:textId="77777777" w:rsidTr="00784520">
        <w:trPr>
          <w:trHeight w:val="79"/>
        </w:trPr>
        <w:tc>
          <w:tcPr>
            <w:tcW w:w="1334" w:type="dxa"/>
          </w:tcPr>
          <w:p w14:paraId="313B8213" w14:textId="76E816C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용의 포효</w:t>
            </w:r>
          </w:p>
        </w:tc>
        <w:tc>
          <w:tcPr>
            <w:tcW w:w="1334" w:type="dxa"/>
          </w:tcPr>
          <w:p w14:paraId="52F9DF8E" w14:textId="40BF632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</w:p>
        </w:tc>
        <w:tc>
          <w:tcPr>
            <w:tcW w:w="1333" w:type="dxa"/>
          </w:tcPr>
          <w:p w14:paraId="57021D75" w14:textId="42F016DE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적에게 공포 상태 이상 부여</w:t>
            </w:r>
          </w:p>
        </w:tc>
        <w:tc>
          <w:tcPr>
            <w:tcW w:w="1333" w:type="dxa"/>
          </w:tcPr>
          <w:p w14:paraId="0730E74D" w14:textId="3E77B5C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기준 3칸 이내</w:t>
            </w:r>
          </w:p>
        </w:tc>
        <w:tc>
          <w:tcPr>
            <w:tcW w:w="1333" w:type="dxa"/>
          </w:tcPr>
          <w:p w14:paraId="7A26279F" w14:textId="565FFA8D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24CAF6E0" w14:textId="01E7340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범위 1칸, 지속시간 1턴 증가</w:t>
            </w:r>
          </w:p>
        </w:tc>
      </w:tr>
      <w:tr w:rsidR="00012A00" w:rsidRPr="00BC4853" w14:paraId="69990043" w14:textId="77777777" w:rsidTr="00784520">
        <w:trPr>
          <w:trHeight w:val="79"/>
        </w:trPr>
        <w:tc>
          <w:tcPr>
            <w:tcW w:w="1334" w:type="dxa"/>
          </w:tcPr>
          <w:p w14:paraId="1F0A4B7D" w14:textId="12DBFFD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꼬리 휘두르기</w:t>
            </w:r>
          </w:p>
        </w:tc>
        <w:tc>
          <w:tcPr>
            <w:tcW w:w="1334" w:type="dxa"/>
          </w:tcPr>
          <w:p w14:paraId="68FEC26A" w14:textId="230A5C8F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</w:p>
        </w:tc>
        <w:tc>
          <w:tcPr>
            <w:tcW w:w="1333" w:type="dxa"/>
          </w:tcPr>
          <w:p w14:paraId="10754BB4" w14:textId="099DFB1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1d8의 피해 및 2칸 밀쳐내기</w:t>
            </w:r>
          </w:p>
        </w:tc>
        <w:tc>
          <w:tcPr>
            <w:tcW w:w="1333" w:type="dxa"/>
          </w:tcPr>
          <w:p w14:paraId="7EE60124" w14:textId="2FC5F85D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바라보는 방향 기준 3칸 이내</w:t>
            </w:r>
          </w:p>
        </w:tc>
        <w:tc>
          <w:tcPr>
            <w:tcW w:w="1333" w:type="dxa"/>
          </w:tcPr>
          <w:p w14:paraId="58C6D097" w14:textId="66EA1198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5E3D1D46" w14:textId="58D5CA2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1C064449" w14:textId="77777777" w:rsidTr="00784520">
        <w:trPr>
          <w:trHeight w:val="79"/>
        </w:trPr>
        <w:tc>
          <w:tcPr>
            <w:tcW w:w="1334" w:type="dxa"/>
          </w:tcPr>
          <w:p w14:paraId="3B53E7F5" w14:textId="2A55FA8F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용의 분노</w:t>
            </w:r>
          </w:p>
        </w:tc>
        <w:tc>
          <w:tcPr>
            <w:tcW w:w="1334" w:type="dxa"/>
          </w:tcPr>
          <w:p w14:paraId="1CF6879C" w14:textId="45C13FA8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3</w:t>
            </w:r>
          </w:p>
        </w:tc>
        <w:tc>
          <w:tcPr>
            <w:tcW w:w="1333" w:type="dxa"/>
          </w:tcPr>
          <w:p w14:paraId="38BD2AD6" w14:textId="61D2A1DE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4d6의 피해</w:t>
            </w:r>
          </w:p>
        </w:tc>
        <w:tc>
          <w:tcPr>
            <w:tcW w:w="1333" w:type="dxa"/>
          </w:tcPr>
          <w:p w14:paraId="4C21324D" w14:textId="7A70B95F" w:rsidR="00012A00" w:rsidRPr="00BC4853" w:rsidRDefault="00AF1099" w:rsidP="00AF1099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기준 4칸 이내</w:t>
            </w:r>
          </w:p>
        </w:tc>
        <w:tc>
          <w:tcPr>
            <w:tcW w:w="1333" w:type="dxa"/>
          </w:tcPr>
          <w:p w14:paraId="309396A8" w14:textId="06EE741D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가장 먼저 닿는 적 1</w:t>
            </w:r>
          </w:p>
        </w:tc>
        <w:tc>
          <w:tcPr>
            <w:tcW w:w="1389" w:type="dxa"/>
          </w:tcPr>
          <w:p w14:paraId="290766FA" w14:textId="30A7911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+2d6</w:t>
            </w:r>
          </w:p>
        </w:tc>
      </w:tr>
      <w:tr w:rsidR="00012A00" w:rsidRPr="00BC4853" w14:paraId="4DA41314" w14:textId="77777777" w:rsidTr="00784520">
        <w:trPr>
          <w:trHeight w:val="79"/>
        </w:trPr>
        <w:tc>
          <w:tcPr>
            <w:tcW w:w="1334" w:type="dxa"/>
          </w:tcPr>
          <w:p w14:paraId="37767897" w14:textId="56CAD93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운석</w:t>
            </w:r>
            <w:r w:rsidR="0029596A">
              <w:rPr>
                <w:rFonts w:ascii="LG Smart UI Regular" w:eastAsia="LG Smart UI Regular" w:hAnsi="LG Smart UI Regular" w:hint="eastAsia"/>
                <w:lang w:eastAsia="ko-KR"/>
              </w:rPr>
              <w:t xml:space="preserve"> </w:t>
            </w:r>
            <w:r>
              <w:rPr>
                <w:rFonts w:ascii="LG Smart UI Regular" w:eastAsia="LG Smart UI Regular" w:hAnsi="LG Smart UI Regular" w:hint="eastAsia"/>
                <w:lang w:eastAsia="ko-KR"/>
              </w:rPr>
              <w:t>소환</w:t>
            </w:r>
          </w:p>
        </w:tc>
        <w:tc>
          <w:tcPr>
            <w:tcW w:w="1334" w:type="dxa"/>
          </w:tcPr>
          <w:p w14:paraId="56FD0B0D" w14:textId="6A100F37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3</w:t>
            </w:r>
          </w:p>
        </w:tc>
        <w:tc>
          <w:tcPr>
            <w:tcW w:w="1333" w:type="dxa"/>
          </w:tcPr>
          <w:p w14:paraId="449DD587" w14:textId="667585E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3d20의 피해, </w:t>
            </w: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다음턴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스킵</w:t>
            </w:r>
            <w:proofErr w:type="spellEnd"/>
          </w:p>
        </w:tc>
        <w:tc>
          <w:tcPr>
            <w:tcW w:w="1333" w:type="dxa"/>
          </w:tcPr>
          <w:p w14:paraId="761573C8" w14:textId="46415A8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홀수번째 칸 또는 모든 짝수번째 칸</w:t>
            </w:r>
          </w:p>
        </w:tc>
        <w:tc>
          <w:tcPr>
            <w:tcW w:w="1333" w:type="dxa"/>
          </w:tcPr>
          <w:p w14:paraId="3007B465" w14:textId="722AF6A9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32A06088" w14:textId="08AC6E6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1d20</w:t>
            </w:r>
          </w:p>
        </w:tc>
      </w:tr>
      <w:tr w:rsidR="00012A00" w:rsidRPr="00BC4853" w14:paraId="1DA239F5" w14:textId="77777777" w:rsidTr="00784520">
        <w:trPr>
          <w:trHeight w:val="79"/>
        </w:trPr>
        <w:tc>
          <w:tcPr>
            <w:tcW w:w="1334" w:type="dxa"/>
          </w:tcPr>
          <w:p w14:paraId="2A7CBFA8" w14:textId="215BB8BC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열 흡수</w:t>
            </w:r>
          </w:p>
        </w:tc>
        <w:tc>
          <w:tcPr>
            <w:tcW w:w="1334" w:type="dxa"/>
          </w:tcPr>
          <w:p w14:paraId="0ED15E42" w14:textId="3EFAFEEC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4</w:t>
            </w:r>
          </w:p>
        </w:tc>
        <w:tc>
          <w:tcPr>
            <w:tcW w:w="1333" w:type="dxa"/>
          </w:tcPr>
          <w:p w14:paraId="6E98DF7B" w14:textId="77777777" w:rsidR="00012A00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적의 화상 치료, 필드의 모든 용암 제거</w:t>
            </w:r>
          </w:p>
          <w:p w14:paraId="1119D5BB" w14:textId="5895FED4" w:rsidR="0029596A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제거된 화상 1개당 체력 20, 공격력 4, 제거된 용암 1개당 체력 40 공격력 6상승</w:t>
            </w:r>
          </w:p>
        </w:tc>
        <w:tc>
          <w:tcPr>
            <w:tcW w:w="1333" w:type="dxa"/>
          </w:tcPr>
          <w:p w14:paraId="272932EA" w14:textId="0EA4A02A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칸</w:t>
            </w:r>
          </w:p>
        </w:tc>
        <w:tc>
          <w:tcPr>
            <w:tcW w:w="1333" w:type="dxa"/>
          </w:tcPr>
          <w:p w14:paraId="7292F586" w14:textId="551A070E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0AE21091" w14:textId="628D8A96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49483A73" w14:textId="77777777" w:rsidTr="00784520">
        <w:trPr>
          <w:trHeight w:val="79"/>
        </w:trPr>
        <w:tc>
          <w:tcPr>
            <w:tcW w:w="1334" w:type="dxa"/>
          </w:tcPr>
          <w:p w14:paraId="73963714" w14:textId="66942E70" w:rsidR="00012A00" w:rsidRPr="00BC4853" w:rsidRDefault="0029596A" w:rsidP="0029596A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열 방출</w:t>
            </w:r>
          </w:p>
        </w:tc>
        <w:tc>
          <w:tcPr>
            <w:tcW w:w="1334" w:type="dxa"/>
          </w:tcPr>
          <w:p w14:paraId="64CBFA9E" w14:textId="5DC660EB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5</w:t>
            </w:r>
          </w:p>
        </w:tc>
        <w:tc>
          <w:tcPr>
            <w:tcW w:w="1333" w:type="dxa"/>
          </w:tcPr>
          <w:p w14:paraId="005A5F16" w14:textId="5A960E3A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최대체력의 절반의 피해를 받고 3레벨 이하의 주문슬롯을 전부 회복</w:t>
            </w:r>
          </w:p>
        </w:tc>
        <w:tc>
          <w:tcPr>
            <w:tcW w:w="1333" w:type="dxa"/>
          </w:tcPr>
          <w:p w14:paraId="25FE80BF" w14:textId="15CE0CCA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  <w:tc>
          <w:tcPr>
            <w:tcW w:w="1333" w:type="dxa"/>
          </w:tcPr>
          <w:p w14:paraId="2F9DEA3E" w14:textId="1CCD4D85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  <w:tc>
          <w:tcPr>
            <w:tcW w:w="1389" w:type="dxa"/>
          </w:tcPr>
          <w:p w14:paraId="58301FFE" w14:textId="0B239A45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6A5BBB3F" w14:textId="77777777" w:rsidTr="00784520">
        <w:trPr>
          <w:trHeight w:val="79"/>
        </w:trPr>
        <w:tc>
          <w:tcPr>
            <w:tcW w:w="1334" w:type="dxa"/>
          </w:tcPr>
          <w:p w14:paraId="72F72C2F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4" w:type="dxa"/>
          </w:tcPr>
          <w:p w14:paraId="0F67022F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3" w:type="dxa"/>
          </w:tcPr>
          <w:p w14:paraId="7DCB8955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3" w:type="dxa"/>
          </w:tcPr>
          <w:p w14:paraId="04606DE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3" w:type="dxa"/>
          </w:tcPr>
          <w:p w14:paraId="0265F43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89" w:type="dxa"/>
          </w:tcPr>
          <w:p w14:paraId="1C57AB84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</w:tr>
      <w:tr w:rsidR="00012A00" w:rsidRPr="00BC4853" w14:paraId="33D2F60A" w14:textId="77777777" w:rsidTr="00784520">
        <w:trPr>
          <w:trHeight w:val="79"/>
        </w:trPr>
        <w:tc>
          <w:tcPr>
            <w:tcW w:w="1334" w:type="dxa"/>
          </w:tcPr>
          <w:p w14:paraId="5C2B5DFD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4" w:type="dxa"/>
          </w:tcPr>
          <w:p w14:paraId="06C1A7A7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3" w:type="dxa"/>
          </w:tcPr>
          <w:p w14:paraId="4E4964F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3" w:type="dxa"/>
          </w:tcPr>
          <w:p w14:paraId="70B44E5F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33" w:type="dxa"/>
          </w:tcPr>
          <w:p w14:paraId="502F7425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  <w:tc>
          <w:tcPr>
            <w:tcW w:w="1389" w:type="dxa"/>
          </w:tcPr>
          <w:p w14:paraId="47877CF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 w:hint="eastAsia"/>
                <w:lang w:eastAsia="ko-KR"/>
              </w:rPr>
            </w:pPr>
          </w:p>
        </w:tc>
      </w:tr>
    </w:tbl>
    <w:p w14:paraId="7F997954" w14:textId="11F1D545" w:rsidR="00012A00" w:rsidRPr="00BC4853" w:rsidRDefault="00012A00" w:rsidP="00FB40DF">
      <w:pPr>
        <w:numPr>
          <w:ilvl w:val="0"/>
          <w:numId w:val="53"/>
        </w:numPr>
        <w:rPr>
          <w:rFonts w:ascii="LG Smart UI Regular" w:eastAsia="LG Smart UI Regular" w:hAnsi="LG Smart UI Regular"/>
          <w:lang w:eastAsia="ko-KR"/>
        </w:rPr>
      </w:pPr>
    </w:p>
    <w:p w14:paraId="46413BE4" w14:textId="77777777" w:rsidR="00DC40FF" w:rsidRPr="00BC4853" w:rsidRDefault="00DC40FF" w:rsidP="00FB40DF">
      <w:pPr>
        <w:rPr>
          <w:rFonts w:ascii="LG Smart UI Regular" w:eastAsia="LG Smart UI Regular" w:hAnsi="LG Smart UI Regular"/>
          <w:lang w:eastAsia="ko-KR"/>
        </w:rPr>
      </w:pPr>
    </w:p>
    <w:p w14:paraId="2F66A3E8" w14:textId="77777777" w:rsidR="00DC40FF" w:rsidRPr="00BC4853" w:rsidRDefault="00DC40FF" w:rsidP="00DC40FF">
      <w:pPr>
        <w:ind w:left="800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추가할 내용</w:t>
      </w:r>
    </w:p>
    <w:p w14:paraId="7FE66BFB" w14:textId="1051EDEA" w:rsidR="00412B31" w:rsidRPr="00BC4853" w:rsidRDefault="00DC40FF" w:rsidP="00DC40FF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UI, 모험가 AI</w:t>
      </w:r>
      <w:r w:rsidR="00980985" w:rsidRPr="00BC4853">
        <w:rPr>
          <w:rFonts w:ascii="LG Smart UI Regular" w:eastAsia="LG Smart UI Regular" w:hAnsi="LG Smart UI Regular" w:hint="eastAsia"/>
          <w:lang w:eastAsia="ko-KR"/>
        </w:rPr>
        <w:t>의 행동 우선 결정론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, 주문의 종류, </w:t>
      </w:r>
      <w:r w:rsidR="00980985" w:rsidRPr="00BC4853">
        <w:rPr>
          <w:rFonts w:ascii="LG Smart UI Regular" w:eastAsia="LG Smart UI Regular" w:hAnsi="LG Smart UI Regular" w:hint="eastAsia"/>
          <w:lang w:eastAsia="ko-KR"/>
        </w:rPr>
        <w:t>이동에 대하여 자세히 적기(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적들끼리 관통해서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지나갈수있음</w:t>
      </w:r>
      <w:proofErr w:type="spellEnd"/>
      <w:r w:rsidR="00980985" w:rsidRPr="00BC4853">
        <w:rPr>
          <w:rFonts w:ascii="LG Smart UI Regular" w:eastAsia="LG Smart UI Regular" w:hAnsi="LG Smart UI Regular" w:hint="eastAsia"/>
          <w:lang w:eastAsia="ko-KR"/>
        </w:rPr>
        <w:t>), 디자인적 요소</w:t>
      </w:r>
      <w:r w:rsidR="00945CDB" w:rsidRPr="00BC4853">
        <w:rPr>
          <w:rFonts w:ascii="LG Smart UI Regular" w:eastAsia="LG Smart UI Regular" w:hAnsi="LG Smart UI Regular"/>
          <w:lang w:eastAsia="ko-KR"/>
        </w:rPr>
        <w:br w:type="page"/>
      </w:r>
      <w:r w:rsidR="00412B31" w:rsidRPr="00BC4853">
        <w:rPr>
          <w:rFonts w:ascii="LG Smart UI Regular" w:eastAsia="LG Smart UI Regular" w:hAnsi="LG Smart UI Regular"/>
          <w:lang w:eastAsia="ko-KR"/>
        </w:rPr>
        <w:lastRenderedPageBreak/>
        <w:t>강의 일정:</w:t>
      </w:r>
    </w:p>
    <w:p w14:paraId="45C9859A" w14:textId="77777777" w:rsidR="00945CDB" w:rsidRPr="00BC4853" w:rsidRDefault="00412B31" w:rsidP="00412B31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아래의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해당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열에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주별로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강의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주제를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입력하고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읽어야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할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참고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자료를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입력합니다</w:t>
      </w:r>
      <w:r w:rsidRPr="00BC4853">
        <w:rPr>
          <w:rFonts w:ascii="LG Smart UI Regular" w:eastAsia="LG Smart UI Regular" w:hAnsi="LG Smart UI Regular"/>
          <w:lang w:eastAsia="ko-KR"/>
        </w:rPr>
        <w:t xml:space="preserve">. </w:t>
      </w:r>
      <w:r w:rsidRPr="00BC4853">
        <w:rPr>
          <w:rFonts w:ascii="LG Smart UI Regular" w:eastAsia="LG Smart UI Regular" w:hAnsi="LG Smart UI Regular" w:hint="eastAsia"/>
          <w:lang w:eastAsia="ko-KR"/>
        </w:rPr>
        <w:t>표에서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셀을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이동하려면</w:t>
      </w:r>
      <w:r w:rsidRPr="00BC4853">
        <w:rPr>
          <w:rFonts w:ascii="LG Smart UI Regular" w:eastAsia="LG Smart UI Regular" w:hAnsi="LG Smart UI Regular"/>
          <w:lang w:eastAsia="ko-KR"/>
        </w:rPr>
        <w:t xml:space="preserve"> Tab </w:t>
      </w:r>
      <w:r w:rsidRPr="00BC4853">
        <w:rPr>
          <w:rFonts w:ascii="LG Smart UI Regular" w:eastAsia="LG Smart UI Regular" w:hAnsi="LG Smart UI Regular" w:hint="eastAsia"/>
          <w:lang w:eastAsia="ko-KR"/>
        </w:rPr>
        <w:t>키를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사용합니다</w:t>
      </w:r>
      <w:r w:rsidRPr="00BC4853">
        <w:rPr>
          <w:rFonts w:ascii="LG Smart UI Regular" w:eastAsia="LG Smart UI Regular" w:hAnsi="LG Smart UI Regular"/>
          <w:lang w:eastAsia="ko-KR"/>
        </w:rPr>
        <w:t xml:space="preserve">. </w:t>
      </w:r>
      <w:r w:rsidRPr="00BC4853">
        <w:rPr>
          <w:rFonts w:ascii="LG Smart UI Regular" w:eastAsia="LG Smart UI Regular" w:hAnsi="LG Smart UI Regular" w:hint="eastAsia"/>
          <w:lang w:eastAsia="ko-KR"/>
        </w:rPr>
        <w:t>행을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추가하려면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표를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클릭하고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Style w:val="Char1"/>
          <w:rFonts w:ascii="LG Smart UI Regular" w:eastAsia="LG Smart UI Regular" w:hAnsi="LG Smart UI Regular" w:hint="eastAsia"/>
        </w:rPr>
        <w:t>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메뉴에서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Style w:val="Char1"/>
          <w:rFonts w:ascii="LG Smart UI Regular" w:eastAsia="LG Smart UI Regular" w:hAnsi="LG Smart UI Regular" w:hint="eastAsia"/>
        </w:rPr>
        <w:t>삽입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항목을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가리킨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다음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원하는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Style w:val="Char1"/>
          <w:rFonts w:ascii="LG Smart UI Regular" w:eastAsia="LG Smart UI Regular" w:hAnsi="LG Smart UI Regular" w:hint="eastAsia"/>
        </w:rPr>
        <w:t>행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명령을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클릭합니다</w:t>
      </w:r>
      <w:r w:rsidRPr="00BC4853">
        <w:rPr>
          <w:rFonts w:ascii="LG Smart UI Regular" w:eastAsia="LG Smart UI Regular" w:hAnsi="LG Smart UI Regular"/>
          <w:lang w:eastAsia="ko-KR"/>
        </w:rPr>
        <w:t xml:space="preserve">. </w:t>
      </w:r>
      <w:r w:rsidRPr="00BC4853">
        <w:rPr>
          <w:rFonts w:ascii="LG Smart UI Regular" w:eastAsia="LG Smart UI Regular" w:hAnsi="LG Smart UI Regular" w:hint="eastAsia"/>
          <w:lang w:eastAsia="ko-KR"/>
        </w:rPr>
        <w:t>행을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삭제하려면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표를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클릭하고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Style w:val="Char1"/>
          <w:rFonts w:ascii="LG Smart UI Regular" w:eastAsia="LG Smart UI Regular" w:hAnsi="LG Smart UI Regular" w:hint="eastAsia"/>
        </w:rPr>
        <w:t>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메뉴에서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Style w:val="Char1"/>
          <w:rFonts w:ascii="LG Smart UI Regular" w:eastAsia="LG Smart UI Regular" w:hAnsi="LG Smart UI Regular" w:hint="eastAsia"/>
        </w:rPr>
        <w:t>삭제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항목을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가리킨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다음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Style w:val="Char1"/>
          <w:rFonts w:ascii="LG Smart UI Regular" w:eastAsia="LG Smart UI Regular" w:hAnsi="LG Smart UI Regular" w:hint="eastAsia"/>
        </w:rPr>
        <w:t>행</w:t>
      </w:r>
      <w:r w:rsidRPr="00BC4853">
        <w:rPr>
          <w:rFonts w:ascii="LG Smart UI Regular" w:eastAsia="LG Smart UI Regular" w:hAnsi="LG Smart UI Regular" w:hint="eastAsia"/>
          <w:lang w:eastAsia="ko-KR"/>
        </w:rPr>
        <w:t>을</w:t>
      </w:r>
      <w:r w:rsidRPr="00BC4853">
        <w:rPr>
          <w:rFonts w:ascii="LG Smart UI Regular" w:eastAsia="LG Smart UI Regular" w:hAnsi="LG Smart UI Regular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클릭합니다</w:t>
      </w:r>
      <w:r w:rsidRPr="00BC4853">
        <w:rPr>
          <w:rFonts w:ascii="LG Smart UI Regular" w:eastAsia="LG Smart UI Regular" w:hAnsi="LG Smart UI Regular"/>
          <w:lang w:eastAsia="ko-KR"/>
        </w:rPr>
        <w:t>.</w:t>
      </w:r>
    </w:p>
    <w:p w14:paraId="5F1743E1" w14:textId="77777777" w:rsidR="0089216A" w:rsidRPr="00BC4853" w:rsidRDefault="0089216A" w:rsidP="00937473">
      <w:pPr>
        <w:rPr>
          <w:rFonts w:ascii="LG Smart UI Regular" w:eastAsia="LG Smart UI Regular" w:hAnsi="LG Smart UI Regular"/>
          <w:lang w:eastAsia="ko-KR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878"/>
        <w:gridCol w:w="2881"/>
        <w:gridCol w:w="2881"/>
      </w:tblGrid>
      <w:tr w:rsidR="00412B31" w:rsidRPr="00BC4853" w14:paraId="74EAA4E2" w14:textId="77777777">
        <w:trPr>
          <w:trHeight w:val="360"/>
        </w:trPr>
        <w:tc>
          <w:tcPr>
            <w:tcW w:w="2952" w:type="dxa"/>
            <w:vAlign w:val="center"/>
          </w:tcPr>
          <w:p w14:paraId="1A93EDE6" w14:textId="77777777" w:rsidR="00412B31" w:rsidRPr="00BC4853" w:rsidRDefault="00412B31" w:rsidP="00D553C3">
            <w:pPr>
              <w:pStyle w:val="a8"/>
              <w:rPr>
                <w:rFonts w:ascii="LG Smart UI Regular" w:eastAsia="LG Smart UI Regular" w:hAnsi="LG Smart UI Regular"/>
              </w:rPr>
            </w:pPr>
            <w:r w:rsidRPr="00BC4853">
              <w:rPr>
                <w:rFonts w:ascii="LG Smart UI Regular" w:eastAsia="LG Smart UI Regular" w:hAnsi="LG Smart UI Regular" w:hint="eastAsia"/>
              </w:rPr>
              <w:t>주</w:t>
            </w:r>
          </w:p>
        </w:tc>
        <w:tc>
          <w:tcPr>
            <w:tcW w:w="2952" w:type="dxa"/>
            <w:vAlign w:val="center"/>
          </w:tcPr>
          <w:p w14:paraId="381A5E42" w14:textId="77777777" w:rsidR="00412B31" w:rsidRPr="00BC4853" w:rsidRDefault="00412B31" w:rsidP="00D553C3">
            <w:pPr>
              <w:pStyle w:val="a8"/>
              <w:rPr>
                <w:rFonts w:ascii="LG Smart UI Regular" w:eastAsia="LG Smart UI Regular" w:hAnsi="LG Smart UI Regular"/>
              </w:rPr>
            </w:pPr>
            <w:r w:rsidRPr="00BC4853">
              <w:rPr>
                <w:rFonts w:ascii="LG Smart UI Regular" w:eastAsia="LG Smart UI Regular" w:hAnsi="LG Smart UI Regular" w:hint="eastAsia"/>
              </w:rPr>
              <w:t>주제</w:t>
            </w:r>
          </w:p>
        </w:tc>
        <w:tc>
          <w:tcPr>
            <w:tcW w:w="2952" w:type="dxa"/>
            <w:vAlign w:val="center"/>
          </w:tcPr>
          <w:p w14:paraId="669ECB50" w14:textId="77777777" w:rsidR="00412B31" w:rsidRPr="00BC4853" w:rsidRDefault="00412B31" w:rsidP="00774D7D">
            <w:pPr>
              <w:pStyle w:val="a8"/>
              <w:rPr>
                <w:rFonts w:ascii="LG Smart UI Regular" w:eastAsia="LG Smart UI Regular" w:hAnsi="LG Smart UI Regular"/>
              </w:rPr>
            </w:pPr>
            <w:r w:rsidRPr="00BC4853">
              <w:rPr>
                <w:rFonts w:ascii="LG Smart UI Regular" w:eastAsia="LG Smart UI Regular" w:hAnsi="LG Smart UI Regular" w:hint="eastAsia"/>
              </w:rPr>
              <w:t>참고</w:t>
            </w:r>
            <w:r w:rsidRPr="00BC4853">
              <w:rPr>
                <w:rFonts w:ascii="LG Smart UI Regular" w:eastAsia="LG Smart UI Regular" w:hAnsi="LG Smart UI Regular"/>
              </w:rPr>
              <w:t xml:space="preserve"> </w:t>
            </w:r>
            <w:r w:rsidRPr="00BC4853">
              <w:rPr>
                <w:rFonts w:ascii="LG Smart UI Regular" w:eastAsia="LG Smart UI Regular" w:hAnsi="LG Smart UI Regular" w:hint="eastAsia"/>
              </w:rPr>
              <w:t>자료</w:t>
            </w:r>
          </w:p>
        </w:tc>
      </w:tr>
      <w:tr w:rsidR="00796570" w:rsidRPr="00BC4853" w14:paraId="58BDB6DE" w14:textId="77777777">
        <w:trPr>
          <w:trHeight w:val="360"/>
        </w:trPr>
        <w:tc>
          <w:tcPr>
            <w:tcW w:w="2952" w:type="dxa"/>
            <w:vAlign w:val="center"/>
          </w:tcPr>
          <w:p w14:paraId="68C476B9" w14:textId="77777777" w:rsidR="00796570" w:rsidRPr="00BC4853" w:rsidRDefault="00796570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40B8487" w14:textId="77777777" w:rsidR="00796570" w:rsidRPr="00BC4853" w:rsidRDefault="00796570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8E80968" w14:textId="77777777" w:rsidR="00796570" w:rsidRPr="00BC4853" w:rsidRDefault="00796570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791A060A" w14:textId="77777777">
        <w:trPr>
          <w:trHeight w:val="360"/>
        </w:trPr>
        <w:tc>
          <w:tcPr>
            <w:tcW w:w="2952" w:type="dxa"/>
            <w:vAlign w:val="center"/>
          </w:tcPr>
          <w:p w14:paraId="011D458F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B02296F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7CFC60C9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1FEC13FB" w14:textId="77777777">
        <w:trPr>
          <w:trHeight w:val="360"/>
        </w:trPr>
        <w:tc>
          <w:tcPr>
            <w:tcW w:w="2952" w:type="dxa"/>
            <w:vAlign w:val="center"/>
          </w:tcPr>
          <w:p w14:paraId="766693C2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83F697E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13BEF5E5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2B2D6BDC" w14:textId="77777777">
        <w:trPr>
          <w:trHeight w:val="360"/>
        </w:trPr>
        <w:tc>
          <w:tcPr>
            <w:tcW w:w="2952" w:type="dxa"/>
            <w:vAlign w:val="center"/>
          </w:tcPr>
          <w:p w14:paraId="3EC74A18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7E724040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017C6AC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6DB52FD2" w14:textId="77777777">
        <w:trPr>
          <w:trHeight w:val="360"/>
        </w:trPr>
        <w:tc>
          <w:tcPr>
            <w:tcW w:w="2952" w:type="dxa"/>
            <w:vAlign w:val="center"/>
          </w:tcPr>
          <w:p w14:paraId="088F9352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7135AFA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C95E66A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4775FFBC" w14:textId="77777777">
        <w:trPr>
          <w:trHeight w:val="360"/>
        </w:trPr>
        <w:tc>
          <w:tcPr>
            <w:tcW w:w="2952" w:type="dxa"/>
            <w:vAlign w:val="center"/>
          </w:tcPr>
          <w:p w14:paraId="5AF877C9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9183476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0A14F90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3B5A233D" w14:textId="77777777">
        <w:trPr>
          <w:trHeight w:val="360"/>
        </w:trPr>
        <w:tc>
          <w:tcPr>
            <w:tcW w:w="2952" w:type="dxa"/>
            <w:vAlign w:val="center"/>
          </w:tcPr>
          <w:p w14:paraId="14E0A086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87AEFBA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6F4B6B23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6F04A43B" w14:textId="77777777">
        <w:trPr>
          <w:trHeight w:val="360"/>
        </w:trPr>
        <w:tc>
          <w:tcPr>
            <w:tcW w:w="2952" w:type="dxa"/>
            <w:vAlign w:val="center"/>
          </w:tcPr>
          <w:p w14:paraId="0C06A904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768EA75C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9B77B5E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052CCA15" w14:textId="77777777">
        <w:trPr>
          <w:trHeight w:val="360"/>
        </w:trPr>
        <w:tc>
          <w:tcPr>
            <w:tcW w:w="2952" w:type="dxa"/>
            <w:vAlign w:val="center"/>
          </w:tcPr>
          <w:p w14:paraId="201D5888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20DA1EDE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6ADEECBC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3BC05F97" w14:textId="77777777">
        <w:trPr>
          <w:trHeight w:val="360"/>
        </w:trPr>
        <w:tc>
          <w:tcPr>
            <w:tcW w:w="2952" w:type="dxa"/>
            <w:vAlign w:val="center"/>
          </w:tcPr>
          <w:p w14:paraId="22513CC1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219489A3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A70FDAB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  <w:tr w:rsidR="00BE762F" w:rsidRPr="00BC4853" w14:paraId="0FB037EF" w14:textId="77777777">
        <w:trPr>
          <w:trHeight w:val="360"/>
        </w:trPr>
        <w:tc>
          <w:tcPr>
            <w:tcW w:w="2952" w:type="dxa"/>
            <w:vAlign w:val="center"/>
          </w:tcPr>
          <w:p w14:paraId="5E1FEEDB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0A1B40F2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  <w:tc>
          <w:tcPr>
            <w:tcW w:w="2952" w:type="dxa"/>
            <w:vAlign w:val="center"/>
          </w:tcPr>
          <w:p w14:paraId="52974148" w14:textId="77777777" w:rsidR="00BE762F" w:rsidRPr="00BC4853" w:rsidRDefault="00BE762F" w:rsidP="00796570">
            <w:pPr>
              <w:rPr>
                <w:rFonts w:ascii="LG Smart UI Regular" w:eastAsia="LG Smart UI Regular" w:hAnsi="LG Smart UI Regular"/>
              </w:rPr>
            </w:pPr>
          </w:p>
        </w:tc>
      </w:tr>
    </w:tbl>
    <w:p w14:paraId="765E77F4" w14:textId="77777777" w:rsidR="0089216A" w:rsidRPr="00BC4853" w:rsidRDefault="0089216A" w:rsidP="00937473">
      <w:pPr>
        <w:rPr>
          <w:rFonts w:ascii="LG Smart UI Regular" w:eastAsia="LG Smart UI Regular" w:hAnsi="LG Smart UI Regular"/>
        </w:rPr>
      </w:pPr>
    </w:p>
    <w:p w14:paraId="212CCB52" w14:textId="77777777" w:rsidR="00412B31" w:rsidRPr="00BC4853" w:rsidRDefault="00412B31" w:rsidP="00412B31">
      <w:pPr>
        <w:pStyle w:val="2"/>
        <w:rPr>
          <w:rFonts w:ascii="LG Smart UI Regular" w:eastAsia="LG Smart UI Regular" w:hAnsi="LG Smart UI Regular"/>
        </w:rPr>
      </w:pPr>
      <w:proofErr w:type="spellStart"/>
      <w:r w:rsidRPr="00BC4853">
        <w:rPr>
          <w:rFonts w:ascii="LG Smart UI Regular" w:eastAsia="LG Smart UI Regular" w:hAnsi="LG Smart UI Regular"/>
        </w:rPr>
        <w:t>시험</w:t>
      </w:r>
      <w:proofErr w:type="spellEnd"/>
      <w:r w:rsidRPr="00BC4853">
        <w:rPr>
          <w:rFonts w:ascii="LG Smart UI Regular" w:eastAsia="LG Smart UI Regular" w:hAnsi="LG Smart UI Regular"/>
        </w:rPr>
        <w:t>:</w:t>
      </w:r>
    </w:p>
    <w:p w14:paraId="4E80D00C" w14:textId="77777777" w:rsidR="0089216A" w:rsidRPr="00BC4853" w:rsidRDefault="00412B31" w:rsidP="00412B31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/>
        </w:rPr>
        <w:fldChar w:fldCharType="begin"/>
      </w:r>
      <w:r w:rsidRPr="00BC4853">
        <w:rPr>
          <w:rFonts w:ascii="LG Smart UI Regular" w:eastAsia="LG Smart UI Regular" w:hAnsi="LG Smart UI Regular"/>
        </w:rPr>
        <w:instrText>MACROBUTTON DoFieldClick [</w:instrText>
      </w:r>
      <w:r w:rsidRPr="00BC4853">
        <w:rPr>
          <w:rFonts w:ascii="LG Smart UI Regular" w:eastAsia="LG Smart UI Regular" w:hAnsi="LG Smart UI Regular" w:cs="굴림" w:hint="eastAsia"/>
          <w:b/>
          <w:bCs/>
        </w:rPr>
        <w:instrText>시험</w:instrText>
      </w:r>
      <w:r w:rsidRPr="00BC4853">
        <w:rPr>
          <w:rFonts w:ascii="LG Smart UI Regular" w:eastAsia="LG Smart UI Regular" w:hAnsi="LG Smart UI Regular"/>
          <w:b/>
          <w:bCs/>
        </w:rPr>
        <w:instrText xml:space="preserve"> </w:instrText>
      </w:r>
      <w:r w:rsidRPr="00BC4853">
        <w:rPr>
          <w:rFonts w:ascii="LG Smart UI Regular" w:eastAsia="LG Smart UI Regular" w:hAnsi="LG Smart UI Regular" w:cs="굴림" w:hint="eastAsia"/>
          <w:b/>
          <w:bCs/>
        </w:rPr>
        <w:instrText>시간</w:instrText>
      </w:r>
      <w:r w:rsidRPr="00BC4853">
        <w:rPr>
          <w:rFonts w:ascii="LG Smart UI Regular" w:eastAsia="LG Smart UI Regular" w:hAnsi="LG Smart UI Regular"/>
          <w:b/>
          <w:bCs/>
        </w:rPr>
        <w:instrText xml:space="preserve"> </w:instrText>
      </w:r>
      <w:r w:rsidRPr="00BC4853">
        <w:rPr>
          <w:rFonts w:ascii="LG Smart UI Regular" w:eastAsia="LG Smart UI Regular" w:hAnsi="LG Smart UI Regular" w:cs="굴림" w:hint="eastAsia"/>
          <w:b/>
          <w:bCs/>
        </w:rPr>
        <w:instrText>및</w:instrText>
      </w:r>
      <w:r w:rsidRPr="00BC4853">
        <w:rPr>
          <w:rFonts w:ascii="LG Smart UI Regular" w:eastAsia="LG Smart UI Regular" w:hAnsi="LG Smart UI Regular"/>
          <w:b/>
          <w:bCs/>
        </w:rPr>
        <w:instrText xml:space="preserve"> </w:instrText>
      </w:r>
      <w:r w:rsidRPr="00BC4853">
        <w:rPr>
          <w:rFonts w:ascii="LG Smart UI Regular" w:eastAsia="LG Smart UI Regular" w:hAnsi="LG Smart UI Regular" w:cs="굴림" w:hint="eastAsia"/>
          <w:b/>
          <w:bCs/>
        </w:rPr>
        <w:instrText>장소를</w:instrText>
      </w:r>
      <w:r w:rsidRPr="00BC4853">
        <w:rPr>
          <w:rFonts w:ascii="LG Smart UI Regular" w:eastAsia="LG Smart UI Regular" w:hAnsi="LG Smart UI Regular"/>
          <w:b/>
          <w:bCs/>
        </w:rPr>
        <w:instrText xml:space="preserve"> </w:instrText>
      </w:r>
      <w:r w:rsidRPr="00BC4853">
        <w:rPr>
          <w:rFonts w:ascii="LG Smart UI Regular" w:eastAsia="LG Smart UI Regular" w:hAnsi="LG Smart UI Regular" w:cs="굴림" w:hint="eastAsia"/>
          <w:b/>
          <w:bCs/>
        </w:rPr>
        <w:instrText>입력합니다</w:instrText>
      </w:r>
      <w:r w:rsidRPr="00BC4853">
        <w:rPr>
          <w:rFonts w:ascii="LG Smart UI Regular" w:eastAsia="LG Smart UI Regular" w:hAnsi="LG Smart UI Regular"/>
          <w:b/>
          <w:bCs/>
        </w:rPr>
        <w:instrText>.</w:instrText>
      </w:r>
      <w:r w:rsidRPr="00BC4853">
        <w:rPr>
          <w:rFonts w:ascii="LG Smart UI Regular" w:eastAsia="LG Smart UI Regular" w:hAnsi="LG Smart UI Regular"/>
        </w:rPr>
        <w:instrText>]</w:instrText>
      </w:r>
      <w:r w:rsidRPr="00BC4853">
        <w:rPr>
          <w:rFonts w:ascii="LG Smart UI Regular" w:eastAsia="LG Smart UI Regular" w:hAnsi="LG Smart UI Regular"/>
        </w:rPr>
        <w:fldChar w:fldCharType="end"/>
      </w:r>
    </w:p>
    <w:sectPr w:rsidR="0089216A" w:rsidRPr="00BC4853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A843" w14:textId="77777777" w:rsidR="009C717B" w:rsidRDefault="009C717B" w:rsidP="00334A7D">
      <w:r>
        <w:separator/>
      </w:r>
    </w:p>
  </w:endnote>
  <w:endnote w:type="continuationSeparator" w:id="0">
    <w:p w14:paraId="767BA1F9" w14:textId="77777777" w:rsidR="009C717B" w:rsidRDefault="009C717B" w:rsidP="00334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288E" w14:textId="77777777" w:rsidR="00B41A4F" w:rsidRDefault="00B41A4F" w:rsidP="00366637">
    <w:pPr>
      <w:pStyle w:val="a4"/>
    </w:pPr>
    <w:r>
      <w:fldChar w:fldCharType="begin"/>
    </w:r>
    <w:r>
      <w:instrText xml:space="preserve"> PAGE </w:instrText>
    </w:r>
    <w:r>
      <w:fldChar w:fldCharType="separate"/>
    </w:r>
    <w:r w:rsidR="00171D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050A" w14:textId="77777777" w:rsidR="009C717B" w:rsidRDefault="009C717B" w:rsidP="00334A7D">
      <w:r>
        <w:separator/>
      </w:r>
    </w:p>
  </w:footnote>
  <w:footnote w:type="continuationSeparator" w:id="0">
    <w:p w14:paraId="5516826A" w14:textId="77777777" w:rsidR="009C717B" w:rsidRDefault="009C717B" w:rsidP="00334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D2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" w15:restartNumberingAfterBreak="0">
    <w:nsid w:val="0582716E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" w15:restartNumberingAfterBreak="0">
    <w:nsid w:val="060108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Century Gothic" w:hAnsi="Century Gothic"/>
        <w:sz w:val="18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62E52F2"/>
    <w:multiLevelType w:val="multilevel"/>
    <w:tmpl w:val="B6E60E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3826AD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" w15:restartNumberingAfterBreak="0">
    <w:nsid w:val="078A5AF6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" w15:restartNumberingAfterBreak="0">
    <w:nsid w:val="0B3A6EDD"/>
    <w:multiLevelType w:val="hybridMultilevel"/>
    <w:tmpl w:val="A6DA7C8A"/>
    <w:lvl w:ilvl="0" w:tplc="04090019">
      <w:start w:val="1"/>
      <w:numFmt w:val="lowerLetter"/>
      <w:lvlText w:val="%1."/>
      <w:lvlJc w:val="left"/>
      <w:pPr>
        <w:tabs>
          <w:tab w:val="num" w:pos="1860"/>
        </w:tabs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7" w15:restartNumberingAfterBreak="0">
    <w:nsid w:val="114D7887"/>
    <w:multiLevelType w:val="hybridMultilevel"/>
    <w:tmpl w:val="AC5A6A7E"/>
    <w:lvl w:ilvl="0" w:tplc="4E662DF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7418A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6C48C5"/>
    <w:multiLevelType w:val="hybridMultilevel"/>
    <w:tmpl w:val="06007402"/>
    <w:lvl w:ilvl="0" w:tplc="00C2648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C1EA61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7C307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Century Gothic" w:hAnsi="Century Gothic"/>
        <w:sz w:val="18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Century Gothic" w:hAnsi="Century Gothic"/>
        <w:sz w:val="1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D177B7F"/>
    <w:multiLevelType w:val="hybridMultilevel"/>
    <w:tmpl w:val="D974B5D2"/>
    <w:lvl w:ilvl="0" w:tplc="C14068E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006EB2"/>
    <w:multiLevelType w:val="hybridMultilevel"/>
    <w:tmpl w:val="CA083F5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DC36B6"/>
    <w:multiLevelType w:val="hybridMultilevel"/>
    <w:tmpl w:val="B4C0D110"/>
    <w:lvl w:ilvl="0" w:tplc="F61082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EF10E6"/>
    <w:multiLevelType w:val="multilevel"/>
    <w:tmpl w:val="B6E60E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415FEE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" w15:restartNumberingAfterBreak="0">
    <w:nsid w:val="30D761CB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" w15:restartNumberingAfterBreak="0">
    <w:nsid w:val="30E866DD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" w15:restartNumberingAfterBreak="0">
    <w:nsid w:val="333F25FF"/>
    <w:multiLevelType w:val="hybridMultilevel"/>
    <w:tmpl w:val="8E747A30"/>
    <w:lvl w:ilvl="0" w:tplc="31BC50E8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25055F"/>
    <w:multiLevelType w:val="multilevel"/>
    <w:tmpl w:val="000C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4B305E"/>
    <w:multiLevelType w:val="multilevel"/>
    <w:tmpl w:val="61E406A4"/>
    <w:lvl w:ilvl="0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865FEC"/>
    <w:multiLevelType w:val="hybridMultilevel"/>
    <w:tmpl w:val="2700B6C4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44B058C0"/>
    <w:multiLevelType w:val="multilevel"/>
    <w:tmpl w:val="300A4DBE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592636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9B43C15"/>
    <w:multiLevelType w:val="hybridMultilevel"/>
    <w:tmpl w:val="3F60A2CE"/>
    <w:lvl w:ilvl="0" w:tplc="A63E14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E4C10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C6E57CF"/>
    <w:multiLevelType w:val="hybridMultilevel"/>
    <w:tmpl w:val="C48019FE"/>
    <w:lvl w:ilvl="0" w:tplc="91D29A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04A60E4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516E2B49"/>
    <w:multiLevelType w:val="hybridMultilevel"/>
    <w:tmpl w:val="AC36303C"/>
    <w:lvl w:ilvl="0" w:tplc="C2D86F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2D16C82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9" w15:restartNumberingAfterBreak="0">
    <w:nsid w:val="53094E61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5772679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7CC7514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2" w15:restartNumberingAfterBreak="0">
    <w:nsid w:val="59403FF4"/>
    <w:multiLevelType w:val="multilevel"/>
    <w:tmpl w:val="016850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B86716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4" w15:restartNumberingAfterBreak="0">
    <w:nsid w:val="60C52AD3"/>
    <w:multiLevelType w:val="hybridMultilevel"/>
    <w:tmpl w:val="B53C5004"/>
    <w:lvl w:ilvl="0" w:tplc="790895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5861C75"/>
    <w:multiLevelType w:val="multilevel"/>
    <w:tmpl w:val="9304AF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97490"/>
    <w:multiLevelType w:val="hybridMultilevel"/>
    <w:tmpl w:val="B47EF630"/>
    <w:lvl w:ilvl="0" w:tplc="C5027A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86F3E10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8" w15:restartNumberingAfterBreak="0">
    <w:nsid w:val="689D0AB2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9" w15:restartNumberingAfterBreak="0">
    <w:nsid w:val="68B12E66"/>
    <w:multiLevelType w:val="multilevel"/>
    <w:tmpl w:val="87207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440" w:hanging="108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40"/>
        </w:tabs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440"/>
        </w:tabs>
        <w:ind w:left="1440" w:firstLine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440"/>
        </w:tabs>
        <w:ind w:left="1440" w:firstLine="72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firstLine="10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440"/>
        </w:tabs>
        <w:ind w:left="1440" w:firstLine="1440"/>
      </w:pPr>
      <w:rPr>
        <w:rFonts w:hint="default"/>
      </w:rPr>
    </w:lvl>
  </w:abstractNum>
  <w:abstractNum w:abstractNumId="40" w15:restartNumberingAfterBreak="0">
    <w:nsid w:val="6A02277F"/>
    <w:multiLevelType w:val="multilevel"/>
    <w:tmpl w:val="8E747A30"/>
    <w:lvl w:ilvl="0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A580501"/>
    <w:multiLevelType w:val="hybridMultilevel"/>
    <w:tmpl w:val="684A5020"/>
    <w:lvl w:ilvl="0" w:tplc="04080DF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9546C2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3" w15:restartNumberingAfterBreak="0">
    <w:nsid w:val="78E24F12"/>
    <w:multiLevelType w:val="hybridMultilevel"/>
    <w:tmpl w:val="0A721238"/>
    <w:lvl w:ilvl="0" w:tplc="46A450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D23048B"/>
    <w:multiLevelType w:val="hybridMultilevel"/>
    <w:tmpl w:val="461ACC50"/>
    <w:lvl w:ilvl="0" w:tplc="F98E4E04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4F034D"/>
    <w:multiLevelType w:val="multilevel"/>
    <w:tmpl w:val="300A4DBE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A046D1"/>
    <w:multiLevelType w:val="hybridMultilevel"/>
    <w:tmpl w:val="750CD30E"/>
    <w:lvl w:ilvl="0" w:tplc="DDE683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0684266">
    <w:abstractNumId w:val="21"/>
  </w:num>
  <w:num w:numId="2" w16cid:durableId="492722807">
    <w:abstractNumId w:val="25"/>
  </w:num>
  <w:num w:numId="3" w16cid:durableId="1008681745">
    <w:abstractNumId w:val="6"/>
  </w:num>
  <w:num w:numId="4" w16cid:durableId="1694528306">
    <w:abstractNumId w:val="12"/>
  </w:num>
  <w:num w:numId="5" w16cid:durableId="302808630">
    <w:abstractNumId w:val="24"/>
  </w:num>
  <w:num w:numId="6" w16cid:durableId="1629311519">
    <w:abstractNumId w:val="7"/>
  </w:num>
  <w:num w:numId="7" w16cid:durableId="2144152930">
    <w:abstractNumId w:val="41"/>
  </w:num>
  <w:num w:numId="8" w16cid:durableId="1485660610">
    <w:abstractNumId w:val="9"/>
  </w:num>
  <w:num w:numId="9" w16cid:durableId="1432509095">
    <w:abstractNumId w:val="42"/>
  </w:num>
  <w:num w:numId="10" w16cid:durableId="1279486099">
    <w:abstractNumId w:val="18"/>
  </w:num>
  <w:num w:numId="11" w16cid:durableId="1053236689">
    <w:abstractNumId w:val="3"/>
  </w:num>
  <w:num w:numId="12" w16cid:durableId="128788631">
    <w:abstractNumId w:val="14"/>
  </w:num>
  <w:num w:numId="13" w16cid:durableId="972517955">
    <w:abstractNumId w:val="32"/>
  </w:num>
  <w:num w:numId="14" w16cid:durableId="548809955">
    <w:abstractNumId w:val="45"/>
  </w:num>
  <w:num w:numId="15" w16cid:durableId="1592737550">
    <w:abstractNumId w:val="18"/>
    <w:lvlOverride w:ilvl="0">
      <w:startOverride w:val="1"/>
    </w:lvlOverride>
  </w:num>
  <w:num w:numId="16" w16cid:durableId="1808081953">
    <w:abstractNumId w:val="35"/>
  </w:num>
  <w:num w:numId="17" w16cid:durableId="1351688388">
    <w:abstractNumId w:val="18"/>
    <w:lvlOverride w:ilvl="0">
      <w:startOverride w:val="1"/>
    </w:lvlOverride>
  </w:num>
  <w:num w:numId="18" w16cid:durableId="2064981238">
    <w:abstractNumId w:val="18"/>
    <w:lvlOverride w:ilvl="0">
      <w:startOverride w:val="1"/>
    </w:lvlOverride>
  </w:num>
  <w:num w:numId="19" w16cid:durableId="1293945874">
    <w:abstractNumId w:val="18"/>
    <w:lvlOverride w:ilvl="0">
      <w:startOverride w:val="1"/>
    </w:lvlOverride>
  </w:num>
  <w:num w:numId="20" w16cid:durableId="969630649">
    <w:abstractNumId w:val="18"/>
    <w:lvlOverride w:ilvl="0">
      <w:startOverride w:val="1"/>
    </w:lvlOverride>
  </w:num>
  <w:num w:numId="21" w16cid:durableId="1866095227">
    <w:abstractNumId w:val="20"/>
  </w:num>
  <w:num w:numId="22" w16cid:durableId="1735202855">
    <w:abstractNumId w:val="40"/>
  </w:num>
  <w:num w:numId="23" w16cid:durableId="1237739141">
    <w:abstractNumId w:val="11"/>
  </w:num>
  <w:num w:numId="24" w16cid:durableId="161358110">
    <w:abstractNumId w:val="8"/>
  </w:num>
  <w:num w:numId="25" w16cid:durableId="236595216">
    <w:abstractNumId w:val="11"/>
    <w:lvlOverride w:ilvl="0">
      <w:startOverride w:val="1"/>
    </w:lvlOverride>
  </w:num>
  <w:num w:numId="26" w16cid:durableId="1145271297">
    <w:abstractNumId w:val="2"/>
  </w:num>
  <w:num w:numId="27" w16cid:durableId="905727451">
    <w:abstractNumId w:val="10"/>
  </w:num>
  <w:num w:numId="28" w16cid:durableId="576013535">
    <w:abstractNumId w:val="39"/>
  </w:num>
  <w:num w:numId="29" w16cid:durableId="2104915294">
    <w:abstractNumId w:val="0"/>
  </w:num>
  <w:num w:numId="30" w16cid:durableId="1963606646">
    <w:abstractNumId w:val="15"/>
  </w:num>
  <w:num w:numId="31" w16cid:durableId="810709584">
    <w:abstractNumId w:val="17"/>
  </w:num>
  <w:num w:numId="32" w16cid:durableId="993684193">
    <w:abstractNumId w:val="1"/>
  </w:num>
  <w:num w:numId="33" w16cid:durableId="1493639407">
    <w:abstractNumId w:val="33"/>
  </w:num>
  <w:num w:numId="34" w16cid:durableId="1310748384">
    <w:abstractNumId w:val="16"/>
  </w:num>
  <w:num w:numId="35" w16cid:durableId="2016105518">
    <w:abstractNumId w:val="4"/>
  </w:num>
  <w:num w:numId="36" w16cid:durableId="1307277526">
    <w:abstractNumId w:val="22"/>
  </w:num>
  <w:num w:numId="37" w16cid:durableId="66656981">
    <w:abstractNumId w:val="23"/>
  </w:num>
  <w:num w:numId="38" w16cid:durableId="1436167571">
    <w:abstractNumId w:val="38"/>
  </w:num>
  <w:num w:numId="39" w16cid:durableId="823358435">
    <w:abstractNumId w:val="31"/>
  </w:num>
  <w:num w:numId="40" w16cid:durableId="1819154462">
    <w:abstractNumId w:val="44"/>
  </w:num>
  <w:num w:numId="41" w16cid:durableId="907809558">
    <w:abstractNumId w:val="19"/>
  </w:num>
  <w:num w:numId="42" w16cid:durableId="148253290">
    <w:abstractNumId w:val="30"/>
  </w:num>
  <w:num w:numId="43" w16cid:durableId="533352172">
    <w:abstractNumId w:val="29"/>
  </w:num>
  <w:num w:numId="44" w16cid:durableId="1880585566">
    <w:abstractNumId w:val="37"/>
  </w:num>
  <w:num w:numId="45" w16cid:durableId="1995143018">
    <w:abstractNumId w:val="5"/>
  </w:num>
  <w:num w:numId="46" w16cid:durableId="1399551926">
    <w:abstractNumId w:val="28"/>
  </w:num>
  <w:num w:numId="47" w16cid:durableId="485436449">
    <w:abstractNumId w:val="26"/>
  </w:num>
  <w:num w:numId="48" w16cid:durableId="230893622">
    <w:abstractNumId w:val="27"/>
  </w:num>
  <w:num w:numId="49" w16cid:durableId="389814552">
    <w:abstractNumId w:val="36"/>
  </w:num>
  <w:num w:numId="50" w16cid:durableId="376898682">
    <w:abstractNumId w:val="13"/>
  </w:num>
  <w:num w:numId="51" w16cid:durableId="1623532534">
    <w:abstractNumId w:val="34"/>
  </w:num>
  <w:num w:numId="52" w16cid:durableId="1752501492">
    <w:abstractNumId w:val="43"/>
  </w:num>
  <w:num w:numId="53" w16cid:durableId="124467778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E3"/>
    <w:rsid w:val="00012A00"/>
    <w:rsid w:val="000E38E6"/>
    <w:rsid w:val="000E67A9"/>
    <w:rsid w:val="00171D39"/>
    <w:rsid w:val="00210ABD"/>
    <w:rsid w:val="0029596A"/>
    <w:rsid w:val="002C07AA"/>
    <w:rsid w:val="00334A7D"/>
    <w:rsid w:val="00334B8A"/>
    <w:rsid w:val="00361489"/>
    <w:rsid w:val="00366637"/>
    <w:rsid w:val="003700B9"/>
    <w:rsid w:val="004109EE"/>
    <w:rsid w:val="00412B31"/>
    <w:rsid w:val="00425620"/>
    <w:rsid w:val="00482CC0"/>
    <w:rsid w:val="004A3EF4"/>
    <w:rsid w:val="004D2F6E"/>
    <w:rsid w:val="004F52E3"/>
    <w:rsid w:val="0053173C"/>
    <w:rsid w:val="006E1F10"/>
    <w:rsid w:val="0072175A"/>
    <w:rsid w:val="00774D7D"/>
    <w:rsid w:val="00784520"/>
    <w:rsid w:val="00796570"/>
    <w:rsid w:val="007A7825"/>
    <w:rsid w:val="0089216A"/>
    <w:rsid w:val="008A57C4"/>
    <w:rsid w:val="009175E8"/>
    <w:rsid w:val="009355AB"/>
    <w:rsid w:val="00937473"/>
    <w:rsid w:val="00945CDB"/>
    <w:rsid w:val="009637B0"/>
    <w:rsid w:val="00980985"/>
    <w:rsid w:val="00990E28"/>
    <w:rsid w:val="009C0EBA"/>
    <w:rsid w:val="009C717B"/>
    <w:rsid w:val="00A96382"/>
    <w:rsid w:val="00AF1099"/>
    <w:rsid w:val="00B37539"/>
    <w:rsid w:val="00B41A4F"/>
    <w:rsid w:val="00B5422C"/>
    <w:rsid w:val="00BC4853"/>
    <w:rsid w:val="00BC493B"/>
    <w:rsid w:val="00BD4C97"/>
    <w:rsid w:val="00BE0B34"/>
    <w:rsid w:val="00BE762F"/>
    <w:rsid w:val="00C616EB"/>
    <w:rsid w:val="00CD1200"/>
    <w:rsid w:val="00D553C3"/>
    <w:rsid w:val="00D65432"/>
    <w:rsid w:val="00DC40FF"/>
    <w:rsid w:val="00EE65DD"/>
    <w:rsid w:val="00F730D9"/>
    <w:rsid w:val="00FB40DF"/>
    <w:rsid w:val="00FD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7391B"/>
  <w15:docId w15:val="{DF1A3E4C-4928-49EA-AE40-BFF11163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53C3"/>
    <w:pPr>
      <w:spacing w:line="312" w:lineRule="auto"/>
    </w:pPr>
    <w:rPr>
      <w:rFonts w:ascii="Century Gothic" w:eastAsia="굴림" w:hAnsi="Century Gothic"/>
      <w:sz w:val="18"/>
      <w:szCs w:val="24"/>
    </w:rPr>
  </w:style>
  <w:style w:type="paragraph" w:styleId="1">
    <w:name w:val="heading 1"/>
    <w:basedOn w:val="a"/>
    <w:next w:val="a"/>
    <w:qFormat/>
    <w:rsid w:val="0072175A"/>
    <w:pPr>
      <w:spacing w:after="400"/>
      <w:jc w:val="center"/>
      <w:outlineLvl w:val="0"/>
    </w:pPr>
    <w:rPr>
      <w:sz w:val="30"/>
    </w:rPr>
  </w:style>
  <w:style w:type="paragraph" w:styleId="2">
    <w:name w:val="heading 2"/>
    <w:basedOn w:val="a"/>
    <w:next w:val="a"/>
    <w:qFormat/>
    <w:rsid w:val="00BC493B"/>
    <w:pPr>
      <w:spacing w:before="180"/>
      <w:outlineLvl w:val="1"/>
    </w:pPr>
  </w:style>
  <w:style w:type="paragraph" w:styleId="3">
    <w:name w:val="heading 3"/>
    <w:basedOn w:val="a"/>
    <w:next w:val="a"/>
    <w:qFormat/>
    <w:rsid w:val="00FB40DF"/>
    <w:pPr>
      <w:keepNext/>
      <w:ind w:leftChars="300" w:left="300" w:hangingChars="200" w:hanging="200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담당 교수 정보"/>
    <w:basedOn w:val="a"/>
    <w:rsid w:val="00D553C3"/>
    <w:pPr>
      <w:spacing w:line="240" w:lineRule="auto"/>
    </w:pPr>
    <w:rPr>
      <w:rFonts w:cs="Century Gothic"/>
      <w:szCs w:val="18"/>
      <w:lang w:val="ko-KR" w:eastAsia="ko-KR" w:bidi="ko-KR"/>
    </w:rPr>
  </w:style>
  <w:style w:type="paragraph" w:styleId="a4">
    <w:name w:val="footer"/>
    <w:basedOn w:val="a"/>
    <w:rsid w:val="00366637"/>
    <w:pPr>
      <w:jc w:val="center"/>
    </w:pPr>
  </w:style>
  <w:style w:type="paragraph" w:styleId="a5">
    <w:name w:val="header"/>
    <w:basedOn w:val="a"/>
    <w:rsid w:val="00412B31"/>
    <w:pPr>
      <w:tabs>
        <w:tab w:val="center" w:pos="4252"/>
        <w:tab w:val="right" w:pos="8504"/>
      </w:tabs>
      <w:snapToGrid w:val="0"/>
    </w:pPr>
  </w:style>
  <w:style w:type="paragraph" w:customStyle="1" w:styleId="a6">
    <w:name w:val="규칙"/>
    <w:basedOn w:val="a"/>
    <w:rsid w:val="00BC493B"/>
    <w:pPr>
      <w:pBdr>
        <w:bottom w:val="single" w:sz="4" w:space="1" w:color="999999"/>
      </w:pBdr>
      <w:spacing w:before="180" w:after="60" w:line="240" w:lineRule="auto"/>
    </w:pPr>
    <w:rPr>
      <w:sz w:val="16"/>
    </w:rPr>
  </w:style>
  <w:style w:type="paragraph" w:styleId="a7">
    <w:name w:val="Balloon Text"/>
    <w:basedOn w:val="a"/>
    <w:semiHidden/>
    <w:rsid w:val="00A96382"/>
    <w:rPr>
      <w:rFonts w:ascii="Tahoma" w:hAnsi="Tahoma" w:cs="Tahoma"/>
      <w:sz w:val="16"/>
      <w:szCs w:val="16"/>
    </w:rPr>
  </w:style>
  <w:style w:type="paragraph" w:customStyle="1" w:styleId="a8">
    <w:name w:val="굵게"/>
    <w:basedOn w:val="a"/>
    <w:link w:val="Char1"/>
    <w:rsid w:val="00D553C3"/>
    <w:rPr>
      <w:rFonts w:cs="Century Gothic"/>
      <w:b/>
      <w:bCs/>
      <w:szCs w:val="18"/>
      <w:lang w:val="ko-KR" w:eastAsia="ko-KR" w:bidi="ko-KR"/>
    </w:rPr>
  </w:style>
  <w:style w:type="character" w:customStyle="1" w:styleId="Char1">
    <w:name w:val="굵게 Char1"/>
    <w:basedOn w:val="a0"/>
    <w:link w:val="a8"/>
    <w:rsid w:val="00D553C3"/>
    <w:rPr>
      <w:rFonts w:ascii="Century Gothic" w:eastAsia="굴림" w:hAnsi="Century Gothic" w:cs="Century Gothic"/>
      <w:b/>
      <w:bCs/>
      <w:sz w:val="18"/>
      <w:szCs w:val="18"/>
      <w:lang w:val="ko-KR" w:eastAsia="ko-KR" w:bidi="ko-KR"/>
    </w:rPr>
  </w:style>
  <w:style w:type="table" w:styleId="a9">
    <w:name w:val="Table Grid"/>
    <w:basedOn w:val="a1"/>
    <w:rsid w:val="00012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g1\AppData\Roaming\Microsoft\Templates\&#44053;&#51032;%20&#44228;&#54925;&#4943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70926BE6910EE541A5C8A9203B4061CC0400C52140320FE295488DD4381964E77F84" ma:contentTypeVersion="57" ma:contentTypeDescription="Create a new document." ma:contentTypeScope="" ma:versionID="fb68b574494ff423512a6d157fda585d">
  <xsd:schema xmlns:xsd="http://www.w3.org/2001/XMLSchema" xmlns:xs="http://www.w3.org/2001/XMLSchema" xmlns:p="http://schemas.microsoft.com/office/2006/metadata/properties" xmlns:ns2="49c1fb53-399a-4d91-bfc2-0a118990ebe4" targetNamespace="http://schemas.microsoft.com/office/2006/metadata/properties" ma:root="true" ma:fieldsID="0c909fc9147f5cd72e5e5bce45a50b95" ns2:_="">
    <xsd:import namespace="49c1fb53-399a-4d91-bfc2-0a118990ebe4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1fb53-399a-4d91-bfc2-0a118990ebe4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46eace49-6800-49f1-a64f-ebba43398223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998FE1E4-65AF-4644-A335-DDF948C303E5}" ma:internalName="CSXSubmissionMarket" ma:readOnly="false" ma:showField="MarketName" ma:web="49c1fb53-399a-4d91-bfc2-0a118990ebe4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f9e05721-622c-44cb-9266-41f3c0e6162c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9DE6945-A8C8-4B02-AD64-E66D49B13DD1}" ma:internalName="InProjectListLookup" ma:readOnly="true" ma:showField="InProjectLis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085c3879-e14f-4ad1-98de-c23ee0a51699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9DE6945-A8C8-4B02-AD64-E66D49B13DD1}" ma:internalName="LastCompleteVersionLookup" ma:readOnly="true" ma:showField="LastComplete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9DE6945-A8C8-4B02-AD64-E66D49B13DD1}" ma:internalName="LastPreviewErrorLookup" ma:readOnly="true" ma:showField="LastPreview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9DE6945-A8C8-4B02-AD64-E66D49B13DD1}" ma:internalName="LastPreviewResultLookup" ma:readOnly="true" ma:showField="LastPreview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9DE6945-A8C8-4B02-AD64-E66D49B13DD1}" ma:internalName="LastPreviewAttemptDateLookup" ma:readOnly="true" ma:showField="LastPreview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9DE6945-A8C8-4B02-AD64-E66D49B13DD1}" ma:internalName="LastPreviewedByLookup" ma:readOnly="true" ma:showField="LastPreview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9DE6945-A8C8-4B02-AD64-E66D49B13DD1}" ma:internalName="LastPreviewTimeLookup" ma:readOnly="true" ma:showField="LastPreview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9DE6945-A8C8-4B02-AD64-E66D49B13DD1}" ma:internalName="LastPreviewVersionLookup" ma:readOnly="true" ma:showField="LastPreview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9DE6945-A8C8-4B02-AD64-E66D49B13DD1}" ma:internalName="LastPublishErrorLookup" ma:readOnly="true" ma:showField="LastPublish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9DE6945-A8C8-4B02-AD64-E66D49B13DD1}" ma:internalName="LastPublishResultLookup" ma:readOnly="true" ma:showField="LastPublish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9DE6945-A8C8-4B02-AD64-E66D49B13DD1}" ma:internalName="LastPublishAttemptDateLookup" ma:readOnly="true" ma:showField="LastPublish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9DE6945-A8C8-4B02-AD64-E66D49B13DD1}" ma:internalName="LastPublishedByLookup" ma:readOnly="true" ma:showField="LastPublish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9DE6945-A8C8-4B02-AD64-E66D49B13DD1}" ma:internalName="LastPublishTimeLookup" ma:readOnly="true" ma:showField="LastPublish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9DE6945-A8C8-4B02-AD64-E66D49B13DD1}" ma:internalName="LastPublishVersionLookup" ma:readOnly="true" ma:showField="LastPublish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0F6EFE92-EA97-47A1-8B41-AB7AAC6F2484}" ma:internalName="LocLastLocAttemptVersionLookup" ma:readOnly="false" ma:showField="LastLocAttemptVersion" ma:web="49c1fb53-399a-4d91-bfc2-0a118990ebe4">
      <xsd:simpleType>
        <xsd:restriction base="dms:Lookup"/>
      </xsd:simpleType>
    </xsd:element>
    <xsd:element name="LocLastLocAttemptVersionTypeLookup" ma:index="72" nillable="true" ma:displayName="Loc Last Loc Attempt Version Type" ma:default="" ma:list="{0F6EFE92-EA97-47A1-8B41-AB7AAC6F2484}" ma:internalName="LocLastLocAttemptVersionTypeLookup" ma:readOnly="true" ma:showField="LastLocAttemptVersionType" ma:web="49c1fb53-399a-4d91-bfc2-0a118990ebe4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0F6EFE92-EA97-47A1-8B41-AB7AAC6F2484}" ma:internalName="LocNewPublishedVersionLookup" ma:readOnly="true" ma:showField="NewPublishedVersion" ma:web="49c1fb53-399a-4d91-bfc2-0a118990ebe4">
      <xsd:simpleType>
        <xsd:restriction base="dms:Lookup"/>
      </xsd:simpleType>
    </xsd:element>
    <xsd:element name="LocOverallHandbackStatusLookup" ma:index="76" nillable="true" ma:displayName="Loc Overall Handback Status" ma:default="" ma:list="{0F6EFE92-EA97-47A1-8B41-AB7AAC6F2484}" ma:internalName="LocOverallHandbackStatusLookup" ma:readOnly="true" ma:showField="OverallHandbackStatus" ma:web="49c1fb53-399a-4d91-bfc2-0a118990ebe4">
      <xsd:simpleType>
        <xsd:restriction base="dms:Lookup"/>
      </xsd:simpleType>
    </xsd:element>
    <xsd:element name="LocOverallLocStatusLookup" ma:index="77" nillable="true" ma:displayName="Loc Overall Localize Status" ma:default="" ma:list="{0F6EFE92-EA97-47A1-8B41-AB7AAC6F2484}" ma:internalName="LocOverallLocStatusLookup" ma:readOnly="true" ma:showField="OverallLocStatus" ma:web="49c1fb53-399a-4d91-bfc2-0a118990ebe4">
      <xsd:simpleType>
        <xsd:restriction base="dms:Lookup"/>
      </xsd:simpleType>
    </xsd:element>
    <xsd:element name="LocOverallPreviewStatusLookup" ma:index="78" nillable="true" ma:displayName="Loc Overall Preview Status" ma:default="" ma:list="{0F6EFE92-EA97-47A1-8B41-AB7AAC6F2484}" ma:internalName="LocOverallPreviewStatusLookup" ma:readOnly="true" ma:showField="OverallPreviewStatus" ma:web="49c1fb53-399a-4d91-bfc2-0a118990ebe4">
      <xsd:simpleType>
        <xsd:restriction base="dms:Lookup"/>
      </xsd:simpleType>
    </xsd:element>
    <xsd:element name="LocOverallPublishStatusLookup" ma:index="79" nillable="true" ma:displayName="Loc Overall Publish Status" ma:default="" ma:list="{0F6EFE92-EA97-47A1-8B41-AB7AAC6F2484}" ma:internalName="LocOverallPublishStatusLookup" ma:readOnly="true" ma:showField="OverallPublishStatus" ma:web="49c1fb53-399a-4d91-bfc2-0a118990ebe4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0F6EFE92-EA97-47A1-8B41-AB7AAC6F2484}" ma:internalName="LocProcessedForHandoffsLookup" ma:readOnly="true" ma:showField="ProcessedForHandoffs" ma:web="49c1fb53-399a-4d91-bfc2-0a118990ebe4">
      <xsd:simpleType>
        <xsd:restriction base="dms:Lookup"/>
      </xsd:simpleType>
    </xsd:element>
    <xsd:element name="LocProcessedForMarketsLookup" ma:index="82" nillable="true" ma:displayName="Loc Processed For Markets" ma:default="" ma:list="{0F6EFE92-EA97-47A1-8B41-AB7AAC6F2484}" ma:internalName="LocProcessedForMarketsLookup" ma:readOnly="true" ma:showField="ProcessedForMarkets" ma:web="49c1fb53-399a-4d91-bfc2-0a118990ebe4">
      <xsd:simpleType>
        <xsd:restriction base="dms:Lookup"/>
      </xsd:simpleType>
    </xsd:element>
    <xsd:element name="LocPublishedDependentAssetsLookup" ma:index="83" nillable="true" ma:displayName="Loc Published Dependent Assets" ma:default="" ma:list="{0F6EFE92-EA97-47A1-8B41-AB7AAC6F2484}" ma:internalName="LocPublishedDependentAssetsLookup" ma:readOnly="true" ma:showField="PublishedDependentAssets" ma:web="49c1fb53-399a-4d91-bfc2-0a118990ebe4">
      <xsd:simpleType>
        <xsd:restriction base="dms:Lookup"/>
      </xsd:simpleType>
    </xsd:element>
    <xsd:element name="LocPublishedLinkedAssetsLookup" ma:index="84" nillable="true" ma:displayName="Loc Published Linked Assets" ma:default="" ma:list="{0F6EFE92-EA97-47A1-8B41-AB7AAC6F2484}" ma:internalName="LocPublishedLinkedAssetsLookup" ma:readOnly="true" ma:showField="PublishedLinkedAssets" ma:web="49c1fb53-399a-4d91-bfc2-0a118990ebe4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6e2371ae-b2bd-4992-837f-63963325355f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998FE1E4-65AF-4644-A335-DDF948C303E5}" ma:internalName="Markets" ma:readOnly="false" ma:showField="MarketNa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9DE6945-A8C8-4B02-AD64-E66D49B13DD1}" ma:internalName="NumOfRatingsLookup" ma:readOnly="true" ma:showField="NumOfRating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9DE6945-A8C8-4B02-AD64-E66D49B13DD1}" ma:internalName="PublishStatusLookup" ma:readOnly="false" ma:showField="PublishStatu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502d106f-1a72-436f-9056-09977804f36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eaa5a869-0ce9-45b3-aa27-3f613c45af54}" ma:internalName="TaxCatchAll" ma:showField="CatchAllData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eaa5a869-0ce9-45b3-aa27-3f613c45af54}" ma:internalName="TaxCatchAllLabel" ma:readOnly="true" ma:showField="CatchAllDataLabel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49c1fb53-399a-4d91-bfc2-0a118990ebe4">false</MarketSpecific>
    <ApprovalStatus xmlns="49c1fb53-399a-4d91-bfc2-0a118990ebe4">InProgress</ApprovalStatus>
    <LocComments xmlns="49c1fb53-399a-4d91-bfc2-0a118990ebe4" xsi:nil="true"/>
    <DirectSourceMarket xmlns="49c1fb53-399a-4d91-bfc2-0a118990ebe4">english</DirectSourceMarket>
    <ThumbnailAssetId xmlns="49c1fb53-399a-4d91-bfc2-0a118990ebe4" xsi:nil="true"/>
    <PrimaryImageGen xmlns="49c1fb53-399a-4d91-bfc2-0a118990ebe4">true</PrimaryImageGen>
    <LegacyData xmlns="49c1fb53-399a-4d91-bfc2-0a118990ebe4" xsi:nil="true"/>
    <TPFriendlyName xmlns="49c1fb53-399a-4d91-bfc2-0a118990ebe4" xsi:nil="true"/>
    <NumericId xmlns="49c1fb53-399a-4d91-bfc2-0a118990ebe4" xsi:nil="true"/>
    <LocRecommendedHandoff xmlns="49c1fb53-399a-4d91-bfc2-0a118990ebe4" xsi:nil="true"/>
    <BlockPublish xmlns="49c1fb53-399a-4d91-bfc2-0a118990ebe4">false</BlockPublish>
    <BusinessGroup xmlns="49c1fb53-399a-4d91-bfc2-0a118990ebe4" xsi:nil="true"/>
    <OpenTemplate xmlns="49c1fb53-399a-4d91-bfc2-0a118990ebe4">true</OpenTemplate>
    <SourceTitle xmlns="49c1fb53-399a-4d91-bfc2-0a118990ebe4">Syllabus</SourceTitle>
    <APEditor xmlns="49c1fb53-399a-4d91-bfc2-0a118990ebe4">
      <UserInfo>
        <DisplayName/>
        <AccountId xsi:nil="true"/>
        <AccountType/>
      </UserInfo>
    </APEditor>
    <UALocComments xmlns="49c1fb53-399a-4d91-bfc2-0a118990ebe4">2007 Template UpLeveling Do Not HandOff</UALocComments>
    <IntlLangReviewDate xmlns="49c1fb53-399a-4d91-bfc2-0a118990ebe4" xsi:nil="true"/>
    <PublishStatusLookup xmlns="49c1fb53-399a-4d91-bfc2-0a118990ebe4">
      <Value>464167</Value>
      <Value>464171</Value>
    </PublishStatusLookup>
    <ParentAssetId xmlns="49c1fb53-399a-4d91-bfc2-0a118990ebe4" xsi:nil="true"/>
    <FeatureTagsTaxHTField0 xmlns="49c1fb53-399a-4d91-bfc2-0a118990ebe4">
      <Terms xmlns="http://schemas.microsoft.com/office/infopath/2007/PartnerControls"/>
    </FeatureTagsTaxHTField0>
    <MachineTranslated xmlns="49c1fb53-399a-4d91-bfc2-0a118990ebe4">false</MachineTranslated>
    <Providers xmlns="49c1fb53-399a-4d91-bfc2-0a118990ebe4" xsi:nil="true"/>
    <OriginalSourceMarket xmlns="49c1fb53-399a-4d91-bfc2-0a118990ebe4">english</OriginalSourceMarket>
    <APDescription xmlns="49c1fb53-399a-4d91-bfc2-0a118990ebe4" xsi:nil="true"/>
    <ContentItem xmlns="49c1fb53-399a-4d91-bfc2-0a118990ebe4" xsi:nil="true"/>
    <ClipArtFilename xmlns="49c1fb53-399a-4d91-bfc2-0a118990ebe4" xsi:nil="true"/>
    <TPInstallLocation xmlns="49c1fb53-399a-4d91-bfc2-0a118990ebe4" xsi:nil="true"/>
    <TimesCloned xmlns="49c1fb53-399a-4d91-bfc2-0a118990ebe4" xsi:nil="true"/>
    <PublishTargets xmlns="49c1fb53-399a-4d91-bfc2-0a118990ebe4">OfficeOnline,OfficeOnlineVNext</PublishTargets>
    <AcquiredFrom xmlns="49c1fb53-399a-4d91-bfc2-0a118990ebe4">Internal MS</AcquiredFrom>
    <AssetStart xmlns="49c1fb53-399a-4d91-bfc2-0a118990ebe4">2012-01-26T18:18:00+00:00</AssetStart>
    <FriendlyTitle xmlns="49c1fb53-399a-4d91-bfc2-0a118990ebe4" xsi:nil="true"/>
    <Provider xmlns="49c1fb53-399a-4d91-bfc2-0a118990ebe4" xsi:nil="true"/>
    <LastHandOff xmlns="49c1fb53-399a-4d91-bfc2-0a118990ebe4" xsi:nil="true"/>
    <Manager xmlns="49c1fb53-399a-4d91-bfc2-0a118990ebe4" xsi:nil="true"/>
    <UALocRecommendation xmlns="49c1fb53-399a-4d91-bfc2-0a118990ebe4">Localize</UALocRecommendation>
    <ArtSampleDocs xmlns="49c1fb53-399a-4d91-bfc2-0a118990ebe4" xsi:nil="true"/>
    <UACurrentWords xmlns="49c1fb53-399a-4d91-bfc2-0a118990ebe4" xsi:nil="true"/>
    <TPClientViewer xmlns="49c1fb53-399a-4d91-bfc2-0a118990ebe4" xsi:nil="true"/>
    <TemplateStatus xmlns="49c1fb53-399a-4d91-bfc2-0a118990ebe4">Complete</TemplateStatus>
    <ShowIn xmlns="49c1fb53-399a-4d91-bfc2-0a118990ebe4">Show everywhere</ShowIn>
    <CSXHash xmlns="49c1fb53-399a-4d91-bfc2-0a118990ebe4" xsi:nil="true"/>
    <Downloads xmlns="49c1fb53-399a-4d91-bfc2-0a118990ebe4">0</Downloads>
    <VoteCount xmlns="49c1fb53-399a-4d91-bfc2-0a118990ebe4" xsi:nil="true"/>
    <OOCacheId xmlns="49c1fb53-399a-4d91-bfc2-0a118990ebe4" xsi:nil="true"/>
    <IsDeleted xmlns="49c1fb53-399a-4d91-bfc2-0a118990ebe4">false</IsDeleted>
    <InternalTagsTaxHTField0 xmlns="49c1fb53-399a-4d91-bfc2-0a118990ebe4">
      <Terms xmlns="http://schemas.microsoft.com/office/infopath/2007/PartnerControls"/>
    </InternalTagsTaxHTField0>
    <UANotes xmlns="49c1fb53-399a-4d91-bfc2-0a118990ebe4">2003 to 2007 conversion</UANotes>
    <AssetExpire xmlns="49c1fb53-399a-4d91-bfc2-0a118990ebe4">2035-01-01T08:00:00+00:00</AssetExpire>
    <CSXSubmissionMarket xmlns="49c1fb53-399a-4d91-bfc2-0a118990ebe4" xsi:nil="true"/>
    <DSATActionTaken xmlns="49c1fb53-399a-4d91-bfc2-0a118990ebe4" xsi:nil="true"/>
    <SubmitterId xmlns="49c1fb53-399a-4d91-bfc2-0a118990ebe4" xsi:nil="true"/>
    <EditorialTags xmlns="49c1fb53-399a-4d91-bfc2-0a118990ebe4" xsi:nil="true"/>
    <TPExecutable xmlns="49c1fb53-399a-4d91-bfc2-0a118990ebe4" xsi:nil="true"/>
    <CSXSubmissionDate xmlns="49c1fb53-399a-4d91-bfc2-0a118990ebe4" xsi:nil="true"/>
    <CSXUpdate xmlns="49c1fb53-399a-4d91-bfc2-0a118990ebe4">false</CSXUpdate>
    <AssetType xmlns="49c1fb53-399a-4d91-bfc2-0a118990ebe4">TP</AssetType>
    <ApprovalLog xmlns="49c1fb53-399a-4d91-bfc2-0a118990ebe4" xsi:nil="true"/>
    <BugNumber xmlns="49c1fb53-399a-4d91-bfc2-0a118990ebe4" xsi:nil="true"/>
    <OriginAsset xmlns="49c1fb53-399a-4d91-bfc2-0a118990ebe4" xsi:nil="true"/>
    <TPComponent xmlns="49c1fb53-399a-4d91-bfc2-0a118990ebe4" xsi:nil="true"/>
    <Milestone xmlns="49c1fb53-399a-4d91-bfc2-0a118990ebe4" xsi:nil="true"/>
    <RecommendationsModifier xmlns="49c1fb53-399a-4d91-bfc2-0a118990ebe4" xsi:nil="true"/>
    <AssetId xmlns="49c1fb53-399a-4d91-bfc2-0a118990ebe4">TP102820605</AssetId>
    <PolicheckWords xmlns="49c1fb53-399a-4d91-bfc2-0a118990ebe4" xsi:nil="true"/>
    <TPLaunchHelpLink xmlns="49c1fb53-399a-4d91-bfc2-0a118990ebe4" xsi:nil="true"/>
    <IntlLocPriority xmlns="49c1fb53-399a-4d91-bfc2-0a118990ebe4" xsi:nil="true"/>
    <TPApplication xmlns="49c1fb53-399a-4d91-bfc2-0a118990ebe4" xsi:nil="true"/>
    <IntlLangReviewer xmlns="49c1fb53-399a-4d91-bfc2-0a118990ebe4" xsi:nil="true"/>
    <HandoffToMSDN xmlns="49c1fb53-399a-4d91-bfc2-0a118990ebe4" xsi:nil="true"/>
    <PlannedPubDate xmlns="49c1fb53-399a-4d91-bfc2-0a118990ebe4" xsi:nil="true"/>
    <CrawlForDependencies xmlns="49c1fb53-399a-4d91-bfc2-0a118990ebe4">false</CrawlForDependencies>
    <LocLastLocAttemptVersionLookup xmlns="49c1fb53-399a-4d91-bfc2-0a118990ebe4">811744</LocLastLocAttemptVersionLookup>
    <TrustLevel xmlns="49c1fb53-399a-4d91-bfc2-0a118990ebe4">1 Microsoft Managed Content</TrustLevel>
    <CampaignTagsTaxHTField0 xmlns="49c1fb53-399a-4d91-bfc2-0a118990ebe4">
      <Terms xmlns="http://schemas.microsoft.com/office/infopath/2007/PartnerControls"/>
    </CampaignTagsTaxHTField0>
    <TPNamespace xmlns="49c1fb53-399a-4d91-bfc2-0a118990ebe4" xsi:nil="true"/>
    <TaxCatchAll xmlns="49c1fb53-399a-4d91-bfc2-0a118990ebe4"/>
    <IsSearchable xmlns="49c1fb53-399a-4d91-bfc2-0a118990ebe4">true</IsSearchable>
    <TemplateTemplateType xmlns="49c1fb53-399a-4d91-bfc2-0a118990ebe4">Word 2007 Default</TemplateTemplateType>
    <Markets xmlns="49c1fb53-399a-4d91-bfc2-0a118990ebe4"/>
    <IntlLangReview xmlns="49c1fb53-399a-4d91-bfc2-0a118990ebe4">false</IntlLangReview>
    <UAProjectedTotalWords xmlns="49c1fb53-399a-4d91-bfc2-0a118990ebe4" xsi:nil="true"/>
    <OutputCachingOn xmlns="49c1fb53-399a-4d91-bfc2-0a118990ebe4">false</OutputCachingOn>
    <AverageRating xmlns="49c1fb53-399a-4d91-bfc2-0a118990ebe4" xsi:nil="true"/>
    <LocMarketGroupTiers2 xmlns="49c1fb53-399a-4d91-bfc2-0a118990ebe4">,t:Tier 1,t:Tier 2,t:Tier 3,</LocMarketGroupTiers2>
    <APAuthor xmlns="49c1fb53-399a-4d91-bfc2-0a118990ebe4">
      <UserInfo>
        <DisplayName/>
        <AccountId>2721</AccountId>
        <AccountType/>
      </UserInfo>
    </APAuthor>
    <TPCommandLine xmlns="49c1fb53-399a-4d91-bfc2-0a118990ebe4" xsi:nil="true"/>
    <LocManualTestRequired xmlns="49c1fb53-399a-4d91-bfc2-0a118990ebe4">false</LocManualTestRequired>
    <TPAppVersion xmlns="49c1fb53-399a-4d91-bfc2-0a118990ebe4" xsi:nil="true"/>
    <EditorialStatus xmlns="49c1fb53-399a-4d91-bfc2-0a118990ebe4" xsi:nil="true"/>
    <LastModifiedDateTime xmlns="49c1fb53-399a-4d91-bfc2-0a118990ebe4" xsi:nil="true"/>
    <TPLaunchHelpLinkType xmlns="49c1fb53-399a-4d91-bfc2-0a118990ebe4">Template</TPLaunchHelpLinkType>
    <OriginalRelease xmlns="49c1fb53-399a-4d91-bfc2-0a118990ebe4">14</OriginalRelease>
    <ScenarioTagsTaxHTField0 xmlns="49c1fb53-399a-4d91-bfc2-0a118990ebe4">
      <Terms xmlns="http://schemas.microsoft.com/office/infopath/2007/PartnerControls"/>
    </ScenarioTagsTaxHTField0>
    <LocalizationTagsTaxHTField0 xmlns="49c1fb53-399a-4d91-bfc2-0a118990ebe4">
      <Terms xmlns="http://schemas.microsoft.com/office/infopath/2007/PartnerControls"/>
    </LocalizationTagsTaxHTField0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A131E2B-2E6A-4FDE-B053-0FA2A1A52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1fb53-399a-4d91-bfc2-0a118990e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B7C7F1-8EED-400C-8AE4-94BDD01CBB04}">
  <ds:schemaRefs>
    <ds:schemaRef ds:uri="http://schemas.microsoft.com/office/2006/metadata/properties"/>
    <ds:schemaRef ds:uri="http://schemas.microsoft.com/office/infopath/2007/PartnerControls"/>
    <ds:schemaRef ds:uri="49c1fb53-399a-4d91-bfc2-0a118990ebe4"/>
  </ds:schemaRefs>
</ds:datastoreItem>
</file>

<file path=customXml/itemProps3.xml><?xml version="1.0" encoding="utf-8"?>
<ds:datastoreItem xmlns:ds="http://schemas.openxmlformats.org/officeDocument/2006/customXml" ds:itemID="{B0DF37BC-9C59-4B41-B9B6-6984B43CD8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강의 계획서.dotx</Template>
  <TotalTime>234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송승주</dc:creator>
  <cp:keywords/>
  <dc:description/>
  <cp:lastModifiedBy>승주 송</cp:lastModifiedBy>
  <cp:revision>1</cp:revision>
  <cp:lastPrinted>2004-01-22T16:32:00Z</cp:lastPrinted>
  <dcterms:created xsi:type="dcterms:W3CDTF">2025-09-25T05:24:00Z</dcterms:created>
  <dcterms:modified xsi:type="dcterms:W3CDTF">2025-09-25T09:19:00Z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TC010184081042</vt:lpwstr>
  </property>
  <property fmtid="{D5CDD505-2E9C-101B-9397-08002B2CF9AE}" pid="3" name="InternalTags">
    <vt:lpwstr/>
  </property>
  <property fmtid="{D5CDD505-2E9C-101B-9397-08002B2CF9AE}" pid="4" name="ContentTypeId">
    <vt:lpwstr>0x01010070926BE6910EE541A5C8A9203B4061CC0400C52140320FE295488DD4381964E77F84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12663900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