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98CF" w14:textId="267FA5FC" w:rsidR="00334A7D" w:rsidRPr="00BC4853" w:rsidRDefault="00061EEB" w:rsidP="00366637">
      <w:pPr>
        <w:pStyle w:val="1"/>
        <w:rPr>
          <w:rFonts w:ascii="LG Smart UI Regular" w:eastAsia="LG Smart UI Regular" w:hAnsi="LG Smart UI Regular"/>
          <w:lang w:eastAsia="ko-KR"/>
        </w:rPr>
      </w:pPr>
      <w:proofErr w:type="spellStart"/>
      <w:r>
        <w:rPr>
          <w:rFonts w:ascii="LG Smart UI Regular" w:eastAsia="LG Smart UI Regular" w:hAnsi="LG Smart UI Regular" w:hint="eastAsia"/>
          <w:lang w:eastAsia="ko-KR"/>
        </w:rPr>
        <w:t>드래고닉</w:t>
      </w:r>
      <w:proofErr w:type="spellEnd"/>
      <w:r>
        <w:rPr>
          <w:rFonts w:ascii="LG Smart UI Regular" w:eastAsia="LG Smart UI Regular" w:hAnsi="LG Smart UI Regular" w:hint="eastAsia"/>
          <w:lang w:eastAsia="ko-KR"/>
        </w:rPr>
        <w:t xml:space="preserve"> </w:t>
      </w:r>
      <w:proofErr w:type="spellStart"/>
      <w:r>
        <w:rPr>
          <w:rFonts w:ascii="LG Smart UI Regular" w:eastAsia="LG Smart UI Regular" w:hAnsi="LG Smart UI Regular" w:hint="eastAsia"/>
          <w:lang w:eastAsia="ko-KR"/>
        </w:rPr>
        <w:t>택틱스</w:t>
      </w:r>
      <w:proofErr w:type="spellEnd"/>
    </w:p>
    <w:p w14:paraId="01F32B2C" w14:textId="77777777" w:rsidR="00334A7D" w:rsidRPr="00BC4853" w:rsidRDefault="00334A7D" w:rsidP="003700B9">
      <w:pPr>
        <w:pStyle w:val="a6"/>
        <w:rPr>
          <w:rFonts w:ascii="LG Smart UI Regular" w:eastAsia="LG Smart UI Regular" w:hAnsi="LG Smart UI Regular"/>
          <w:lang w:eastAsia="ko-KR"/>
        </w:rPr>
      </w:pPr>
    </w:p>
    <w:p w14:paraId="68CBE1C4" w14:textId="3852BD5D" w:rsidR="00412B31" w:rsidRPr="00BC4853" w:rsidRDefault="004F52E3" w:rsidP="00412B31">
      <w:pPr>
        <w:pStyle w:val="2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게임의 핵심 비전 및 개요</w:t>
      </w:r>
      <w:r w:rsidR="00412B31" w:rsidRPr="00BC4853">
        <w:rPr>
          <w:rFonts w:ascii="LG Smart UI Regular" w:eastAsia="LG Smart UI Regular" w:hAnsi="LG Smart UI Regular"/>
          <w:lang w:eastAsia="ko-KR"/>
        </w:rPr>
        <w:t>: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게임 컨셉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>: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  1. </w:t>
      </w:r>
      <w:r w:rsidRPr="00BC4853">
        <w:rPr>
          <w:rFonts w:ascii="LG Smart UI Regular" w:eastAsia="LG Smart UI Regular" w:hAnsi="LG Smart UI Regular"/>
          <w:lang w:eastAsia="ko-KR"/>
        </w:rPr>
        <w:t>전통적인 RPG의 '영웅'들을 상대로 자신의 영역을 지켜내는 '드래곤'이 되어 즐기는 전략적 턴베이스 타일 게임.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핵심 디자인 목표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>:</w:t>
      </w:r>
      <w:r w:rsidR="007A7825" w:rsidRPr="00BC4853">
        <w:rPr>
          <w:rFonts w:ascii="LG Smart UI Regular" w:eastAsia="LG Smart UI Regular" w:hAnsi="LG Smart UI Regular"/>
          <w:lang w:eastAsia="ko-KR"/>
        </w:rPr>
        <w:br/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  1. </w:t>
      </w:r>
      <w:r w:rsidRPr="00BC4853">
        <w:rPr>
          <w:rFonts w:ascii="LG Smart UI Regular" w:eastAsia="LG Smart UI Regular" w:hAnsi="LG Smart UI Regular" w:hint="eastAsia"/>
          <w:lang w:eastAsia="ko-KR"/>
        </w:rPr>
        <w:t>전략적 위치 선정 : 지형을 만들고 없애면서 전투를 유리하게 이끄는 재미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 2. </w:t>
      </w:r>
      <w:r w:rsidRPr="00BC4853">
        <w:rPr>
          <w:rFonts w:ascii="LG Smart UI Regular" w:eastAsia="LG Smart UI Regular" w:hAnsi="LG Smart UI Regular" w:hint="eastAsia"/>
          <w:lang w:eastAsia="ko-KR"/>
        </w:rPr>
        <w:t>자원 관리 : 한정된 행동력과 주문슬롯으로 효율적으로 사용해서 까다로운 적을 상대하는 재미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 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      3. </w:t>
      </w:r>
      <w:r w:rsidRPr="00BC4853">
        <w:rPr>
          <w:rFonts w:ascii="LG Smart UI Regular" w:eastAsia="LG Smart UI Regular" w:hAnsi="LG Smart UI Regular" w:hint="eastAsia"/>
          <w:lang w:eastAsia="ko-KR"/>
        </w:rPr>
        <w:t>비대칭적 전투 : 강력한 드래곤을 사용하는 만큼 플레이어에게 유리한 전투를 하는 재미</w:t>
      </w:r>
    </w:p>
    <w:p w14:paraId="49BF1FA2" w14:textId="39735D71" w:rsidR="003D4E2F" w:rsidRDefault="00425620" w:rsidP="00425620">
      <w:pPr>
        <w:ind w:left="360" w:hangingChars="200" w:hanging="360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 xml:space="preserve">시스템: 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캐릭터는 공통적으로 체력, 속력, 공격력, 방어력,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, 주문슬롯, 바라보는 방향, 공격 범위를 가진다.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1.1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체력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최대값과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현재값이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존재하며 정수의 형태이다. 체력이 0이 된다면 캐릭터는 이동불능 상태가 된다.</w:t>
      </w:r>
      <w:r w:rsidR="00420ED7">
        <w:rPr>
          <w:rFonts w:ascii="LG Smart UI Regular" w:eastAsia="LG Smart UI Regular" w:hAnsi="LG Smart UI Regular" w:hint="eastAsia"/>
          <w:lang w:eastAsia="ko-KR"/>
        </w:rPr>
        <w:t xml:space="preserve"> 드래곤이 체력이 0이 된다면 게임이 끝나게 된다.</w:t>
      </w:r>
      <w:r w:rsidR="00D87CA2">
        <w:rPr>
          <w:rFonts w:ascii="LG Smart UI Regular" w:eastAsia="LG Smart UI Regular" w:hAnsi="LG Smart UI Regular" w:hint="eastAsia"/>
          <w:lang w:eastAsia="ko-KR"/>
        </w:rPr>
        <w:t xml:space="preserve"> 모험가가 0이 되면 그 위치에 형체만 남고, 비활성화된다. 드래곤이 그 위에 지나갈 수 있다.</w:t>
      </w:r>
    </w:p>
    <w:p w14:paraId="0C335E54" w14:textId="77777777" w:rsidR="00D87CA2" w:rsidRDefault="00425620" w:rsidP="00D87CA2">
      <w:pPr>
        <w:ind w:left="360" w:hangingChars="200" w:hanging="360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1.2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속력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게임이 로드 될 때와 속력이 바뀐 캐릭터가 있을 때 마다 비교되어서 턴의 시작 순서를 결정한다. 그 외에도 한 턴에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움직일수있는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칸을 의미한다.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1.3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공격력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기본 공격력과 변동 공격력이 있다. 기본 공격력은 상수이고 변동 공격력은 TRPG나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발더스게이트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3에서 사용되는 주사위 시스템으로 결정이 되는 변수이다. 3D6 (6면체 주사위를 3번 던져 나온 값의 합) 따위로 정의되며 상수인 기본 공격력과 더해 공격력이 된다. (공격력 = 기본공격력 + 변동공격력)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1.4 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방어력</w:t>
      </w:r>
      <w:r w:rsidRPr="00BC4853">
        <w:rPr>
          <w:rFonts w:ascii="LG Smart UI Regular" w:eastAsia="LG Smart UI Regular" w:hAnsi="LG Smart UI Regular" w:hint="eastAsia"/>
          <w:lang w:eastAsia="ko-KR"/>
        </w:rPr>
        <w:t>은 공격력과 같은 방식으로 적용된다. 기본 방어력은 기본 공격력에 비해 낮다.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캐릭터가 공격, 혹은 주문으로 인한 직접적인 피해를 받을 때는 계산된 공격력 혹은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피해량에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방어력을 빼서 그 값을 체력에 뺀다. (방어력 &gt; </w:t>
      </w:r>
      <w:r w:rsidR="003D4E2F">
        <w:rPr>
          <w:rFonts w:ascii="LG Smart UI Regular" w:eastAsia="LG Smart UI Regular" w:hAnsi="LG Smart UI Regular" w:hint="eastAsia"/>
          <w:lang w:eastAsia="ko-KR"/>
        </w:rPr>
        <w:t>(</w:t>
      </w:r>
      <w:r w:rsidRPr="00BC4853">
        <w:rPr>
          <w:rFonts w:ascii="LG Smart UI Regular" w:eastAsia="LG Smart UI Regular" w:hAnsi="LG Smart UI Regular" w:hint="eastAsia"/>
          <w:lang w:eastAsia="ko-KR"/>
        </w:rPr>
        <w:t>공격력</w:t>
      </w:r>
      <w:r w:rsidR="003D4E2F">
        <w:rPr>
          <w:rFonts w:ascii="LG Smart UI Regular" w:eastAsia="LG Smart UI Regular" w:hAnsi="LG Smart UI Regular" w:hint="eastAsia"/>
          <w:lang w:eastAsia="ko-KR"/>
        </w:rPr>
        <w:t>/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피해량</w:t>
      </w:r>
      <w:proofErr w:type="spellEnd"/>
      <w:r w:rsidR="003D4E2F">
        <w:rPr>
          <w:rFonts w:ascii="LG Smart UI Regular" w:eastAsia="LG Smart UI Regular" w:hAnsi="LG Smart UI Regular" w:hint="eastAsia"/>
          <w:lang w:eastAsia="ko-KR"/>
        </w:rPr>
        <w:t>)</w:t>
      </w:r>
      <w:r w:rsidRPr="00BC4853">
        <w:rPr>
          <w:rFonts w:ascii="LG Smart UI Regular" w:eastAsia="LG Smart UI Regular" w:hAnsi="LG Smart UI Regular" w:hint="eastAsia"/>
          <w:lang w:eastAsia="ko-KR"/>
        </w:rPr>
        <w:t>일 경우 0의 피해를 받는다.)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1.5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행동력</w:t>
      </w:r>
      <w:r w:rsidRPr="00BC4853">
        <w:rPr>
          <w:rFonts w:ascii="LG Smart UI Regular" w:eastAsia="LG Smart UI Regular" w:hAnsi="LG Smart UI Regular" w:hint="eastAsia"/>
          <w:lang w:eastAsia="ko-KR"/>
        </w:rPr>
        <w:t>은 턴마다 할 수 있는 행동의 횟수이다. 공격, 주문 사용에는 행동이 소모 된다. 매 턴이 시작될 때마다 행동력은 회복되며, 남은 행동력은 이월되지 않는다</w:t>
      </w:r>
      <w:r w:rsidR="003D4E2F">
        <w:rPr>
          <w:rFonts w:ascii="LG Smart UI Regular" w:eastAsia="LG Smart UI Regular" w:hAnsi="LG Smart UI Regular" w:hint="eastAsia"/>
          <w:lang w:eastAsia="ko-KR"/>
        </w:rPr>
        <w:t>(이동시에는 행동력이 소모되지 않는다)</w:t>
      </w:r>
      <w:r w:rsidRPr="00BC4853">
        <w:rPr>
          <w:rFonts w:ascii="LG Smart UI Regular" w:eastAsia="LG Smart UI Regular" w:hAnsi="LG Smart UI Regular" w:hint="eastAsia"/>
          <w:lang w:eastAsia="ko-KR"/>
        </w:rPr>
        <w:t>.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1.6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주문슬롯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강력한 행동인 주문을 사용할 때 소모되는 자원이다. 각 슬롯마다 레벨이 있으며 낮은 레벨의 주문을 높은 레벨의 주문 슬롯을 소모해서 사용하는 업캐스팅이 가능하다. (예시 : 1레벨 </w:t>
      </w:r>
      <w:r w:rsidRPr="00BC4853">
        <w:rPr>
          <w:rFonts w:ascii="LG Smart UI Regular" w:eastAsia="LG Smart UI Regular" w:hAnsi="LG Smart UI Regular" w:hint="eastAsia"/>
          <w:lang w:eastAsia="ko-KR"/>
        </w:rPr>
        <w:lastRenderedPageBreak/>
        <w:t xml:space="preserve">주문인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화염탄을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3레벨 주문 슬롯을 소모해서 사용 가능) 주문슬롯은 게임이 끝날 때까지 재생이 되지 않는다.</w:t>
      </w:r>
      <w:r w:rsidR="00D87CA2">
        <w:rPr>
          <w:rFonts w:ascii="LG Smart UI Regular" w:eastAsia="LG Smart UI Regular" w:hAnsi="LG Smart UI Regular" w:hint="eastAsia"/>
          <w:lang w:eastAsia="ko-KR"/>
        </w:rPr>
        <w:t xml:space="preserve"> 업캐스팅시 기존 효과보다 강화된 효과가 발생하는 경우도 있다. 각 주문마다 다름.</w:t>
      </w:r>
    </w:p>
    <w:p w14:paraId="68A3E8DC" w14:textId="2A99733E" w:rsidR="00420ED7" w:rsidRDefault="00425620" w:rsidP="00D87CA2">
      <w:pPr>
        <w:ind w:left="360" w:hangingChars="200" w:hanging="360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1.7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바라보는 방향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은 동서남북의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enum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으로 저장되며 캐릭터가 마지막으로 이동한 방향, 마지막으로 공격 혹은 주문을 쓴 대상의 위치를 기반으로 저장된다.</w:t>
      </w:r>
      <w:r w:rsidR="00D87CA2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 w:hint="eastAsia"/>
          <w:lang w:eastAsia="ko-KR"/>
        </w:rPr>
        <w:t>공격</w:t>
      </w:r>
      <w:r w:rsidR="00D87CA2">
        <w:rPr>
          <w:rFonts w:ascii="LG Smart UI Regular" w:eastAsia="LG Smart UI Regular" w:hAnsi="LG Smart UI Regular" w:hint="eastAsia"/>
          <w:lang w:eastAsia="ko-KR"/>
        </w:rPr>
        <w:t xml:space="preserve">받는 대상이 공격하는 캐릭터가 바라보는 방향과 같은 방향의 </w:t>
      </w:r>
      <w:r w:rsidRPr="00BC4853">
        <w:rPr>
          <w:rFonts w:ascii="LG Smart UI Regular" w:eastAsia="LG Smart UI Regular" w:hAnsi="LG Smart UI Regular" w:hint="eastAsia"/>
          <w:lang w:eastAsia="ko-KR"/>
        </w:rPr>
        <w:t>대각선에 있어도 보이는 것으로 간주해 바라보는 방향이 바뀌지 않는다.</w:t>
      </w:r>
      <w:r w:rsidR="00D87CA2">
        <w:rPr>
          <w:rFonts w:ascii="LG Smart UI Regular" w:eastAsia="LG Smart UI Regular" w:hAnsi="LG Smart UI Regular" w:hint="eastAsia"/>
          <w:lang w:eastAsia="ko-KR"/>
        </w:rPr>
        <w:t xml:space="preserve"> </w:t>
      </w:r>
      <w:proofErr w:type="spellStart"/>
      <w:r w:rsidR="00D87CA2">
        <w:rPr>
          <w:rFonts w:ascii="LG Smart UI Regular" w:eastAsia="LG Smart UI Regular" w:hAnsi="LG Smart UI Regular" w:hint="eastAsia"/>
          <w:lang w:eastAsia="ko-KR"/>
        </w:rPr>
        <w:t>예를들어</w:t>
      </w:r>
      <w:proofErr w:type="spellEnd"/>
      <w:r w:rsidR="00D87CA2">
        <w:rPr>
          <w:rFonts w:ascii="LG Smart UI Regular" w:eastAsia="LG Smart UI Regular" w:hAnsi="LG Smart UI Regular" w:hint="eastAsia"/>
          <w:lang w:eastAsia="ko-KR"/>
        </w:rPr>
        <w:t xml:space="preserve"> 캐릭터가 북쪽을 바라보고 있을 때, 북서쪽이나 북동쪽에 있는 </w:t>
      </w:r>
      <w:r w:rsidR="004E286A">
        <w:rPr>
          <w:rFonts w:ascii="LG Smart UI Regular" w:eastAsia="LG Smart UI Regular" w:hAnsi="LG Smart UI Regular" w:hint="eastAsia"/>
          <w:lang w:eastAsia="ko-KR"/>
        </w:rPr>
        <w:t>캐릭터를 공격할 때 방향이 바뀌지 않는다.</w:t>
      </w:r>
    </w:p>
    <w:p w14:paraId="6DA1A3FD" w14:textId="5BE6EAE9" w:rsidR="00425620" w:rsidRPr="00BC4853" w:rsidRDefault="00425620" w:rsidP="00425620">
      <w:pPr>
        <w:ind w:left="360" w:hangingChars="200" w:hanging="360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1.8 </w:t>
      </w:r>
      <w:r w:rsidRPr="00BC4853">
        <w:rPr>
          <w:rFonts w:ascii="LG Smart UI Regular" w:eastAsia="LG Smart UI Regular" w:hAnsi="LG Smart UI Regular" w:hint="eastAsia"/>
          <w:color w:val="EE0000"/>
          <w:lang w:eastAsia="ko-KR"/>
        </w:rPr>
        <w:t>공격범위</w:t>
      </w:r>
      <w:r w:rsidRPr="00BC4853">
        <w:rPr>
          <w:rFonts w:ascii="LG Smart UI Regular" w:eastAsia="LG Smart UI Regular" w:hAnsi="LG Smart UI Regular" w:hint="eastAsia"/>
          <w:lang w:eastAsia="ko-KR"/>
        </w:rPr>
        <w:t>는 캐릭터가 공격할 수 있는 칸의 크기이다. 예를 들어 공격 범위가 4일 경우 플레이어 기준으로 4칸을 움직여서 도달할 수 있는 모든 칸에 있는 적을 공격할 수 있다.</w:t>
      </w:r>
      <w:r w:rsidRPr="00BC4853">
        <w:rPr>
          <w:rFonts w:ascii="LG Smart UI Regular" w:eastAsia="LG Smart UI Regular" w:hAnsi="LG Smart UI Regular"/>
          <w:lang w:eastAsia="ko-KR"/>
        </w:rPr>
        <w:br/>
      </w:r>
    </w:p>
    <w:p w14:paraId="7B9BE671" w14:textId="26E473AA" w:rsidR="004F52E3" w:rsidRPr="00BC4853" w:rsidRDefault="004F52E3" w:rsidP="004F52E3">
      <w:pPr>
        <w:pStyle w:val="2"/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게임 흐름</w:t>
      </w:r>
      <w:r w:rsidR="00412B31" w:rsidRPr="00BC4853">
        <w:rPr>
          <w:rFonts w:ascii="LG Smart UI Regular" w:eastAsia="LG Smart UI Regular" w:hAnsi="LG Smart UI Regular"/>
          <w:lang w:eastAsia="ko-KR"/>
        </w:rPr>
        <w:t>:</w:t>
      </w:r>
    </w:p>
    <w:p w14:paraId="7AD4AAC6" w14:textId="2FD0DBD7" w:rsidR="004F52E3" w:rsidRPr="00BC4853" w:rsidRDefault="004F52E3">
      <w:pPr>
        <w:numPr>
          <w:ilvl w:val="0"/>
          <w:numId w:val="1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스테이지 시작 : 드래곤과 플레이어를 정해진 위치에 배치</w:t>
      </w:r>
    </w:p>
    <w:p w14:paraId="1780AEFE" w14:textId="70EEBCC4" w:rsidR="004F52E3" w:rsidRPr="00BC4853" w:rsidRDefault="004F52E3">
      <w:pPr>
        <w:numPr>
          <w:ilvl w:val="0"/>
          <w:numId w:val="1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턴 진행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시작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페이즈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: 모든 캐릭터의 속력 비교로 턴 순서 결정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캐릭터 턴: </w:t>
      </w:r>
      <w:r w:rsidRPr="00BC4853">
        <w:rPr>
          <w:rFonts w:ascii="LG Smart UI Regular" w:eastAsia="LG Smart UI Regular" w:hAnsi="LG Smart UI Regular"/>
          <w:lang w:eastAsia="ko-KR"/>
        </w:rPr>
        <w:t xml:space="preserve">자신의 턴이 온 캐릭터는 </w:t>
      </w:r>
      <w:r w:rsidR="005571C5">
        <w:rPr>
          <w:rFonts w:ascii="LG Smart UI Regular" w:eastAsia="LG Smart UI Regular" w:hAnsi="LG Smart UI Regular" w:hint="eastAsia"/>
          <w:lang w:eastAsia="ko-KR"/>
        </w:rPr>
        <w:t xml:space="preserve">각자 고유의 최대 </w:t>
      </w:r>
      <w:r w:rsidRPr="00BC4853">
        <w:rPr>
          <w:rFonts w:ascii="LG Smart UI Regular" w:eastAsia="LG Smart UI Regular" w:hAnsi="LG Smart UI Regular"/>
          <w:lang w:eastAsia="ko-KR"/>
        </w:rPr>
        <w:t>행동력과 속력(이동 가능 거리)</w:t>
      </w:r>
      <w:r w:rsidR="005571C5">
        <w:rPr>
          <w:rFonts w:ascii="LG Smart UI Regular" w:eastAsia="LG Smart UI Regular" w:hAnsi="LG Smart UI Regular" w:hint="eastAsia"/>
          <w:lang w:eastAsia="ko-KR"/>
        </w:rPr>
        <w:t>으로 갱신됨</w:t>
      </w:r>
      <w:r w:rsidRPr="00BC4853">
        <w:rPr>
          <w:rFonts w:ascii="LG Smart UI Regular" w:eastAsia="LG Smart UI Regular" w:hAnsi="LG Smart UI Regular"/>
          <w:lang w:eastAsia="ko-KR"/>
        </w:rPr>
        <w:t>.</w:t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수행 가능 행동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모든 행동력을 사용하거나 대기를 선택하면 턴 종료</w:t>
      </w:r>
      <w:r w:rsidRPr="00BC4853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종료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페이즈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: 턴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종료시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발동화는 효과(독,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화상등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) 처리</w:t>
      </w:r>
    </w:p>
    <w:p w14:paraId="660B4F3E" w14:textId="5BD7CCA9" w:rsidR="00420ED7" w:rsidRPr="004E286A" w:rsidRDefault="004F52E3" w:rsidP="004E286A">
      <w:pPr>
        <w:numPr>
          <w:ilvl w:val="0"/>
          <w:numId w:val="1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스테이지 종료 조건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승리 조건 : 모든 모험가 섬멸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패배 조건 : 플레이어 캐릭터의 체력 0이 됨, 모험가가 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>특정 지점 도달 후</w:t>
      </w:r>
      <w:r w:rsidR="004E286A">
        <w:rPr>
          <w:rFonts w:ascii="LG Smart UI Regular" w:eastAsia="LG Smart UI Regular" w:hAnsi="LG Smart UI Regular" w:hint="eastAsia"/>
          <w:lang w:eastAsia="ko-KR"/>
        </w:rPr>
        <w:t xml:space="preserve"> 보물을 훔쳐서 </w:t>
      </w:r>
      <w:r w:rsidR="007A7825" w:rsidRPr="00BC4853">
        <w:rPr>
          <w:rFonts w:ascii="LG Smart UI Regular" w:eastAsia="LG Smart UI Regular" w:hAnsi="LG Smart UI Regular" w:hint="eastAsia"/>
          <w:lang w:eastAsia="ko-KR"/>
        </w:rPr>
        <w:t xml:space="preserve"> 시작지점으로 탈출</w:t>
      </w:r>
    </w:p>
    <w:p w14:paraId="461B2FC9" w14:textId="77777777" w:rsidR="007A7825" w:rsidRPr="00BC4853" w:rsidRDefault="007A7825" w:rsidP="007A7825">
      <w:pPr>
        <w:ind w:left="800"/>
        <w:rPr>
          <w:rFonts w:ascii="LG Smart UI Regular" w:eastAsia="LG Smart UI Regular" w:hAnsi="LG Smart UI Regular"/>
          <w:lang w:eastAsia="ko-KR"/>
        </w:rPr>
      </w:pPr>
    </w:p>
    <w:p w14:paraId="5F40812A" w14:textId="1B3D3324" w:rsidR="007A7825" w:rsidRPr="00BC4853" w:rsidRDefault="007A7825" w:rsidP="007A7825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상태 이상:</w:t>
      </w:r>
    </w:p>
    <w:p w14:paraId="3E9FC044" w14:textId="4A9D88AF" w:rsidR="007A7825" w:rsidRPr="00BC4853" w:rsidRDefault="007A7825">
      <w:pPr>
        <w:numPr>
          <w:ilvl w:val="0"/>
          <w:numId w:val="2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저주 : 모든 받는 피해 증가, 모든 주는 피해 감소</w:t>
      </w:r>
    </w:p>
    <w:p w14:paraId="6E1E172D" w14:textId="134071AE" w:rsidR="007A7825" w:rsidRPr="00BC4853" w:rsidRDefault="007A7825">
      <w:pPr>
        <w:numPr>
          <w:ilvl w:val="0"/>
          <w:numId w:val="2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공포 : 공격력 감소, 속력감소</w:t>
      </w:r>
    </w:p>
    <w:p w14:paraId="32890A05" w14:textId="3E00A1D1" w:rsidR="007A7825" w:rsidRPr="00BC4853" w:rsidRDefault="007A7825">
      <w:pPr>
        <w:numPr>
          <w:ilvl w:val="0"/>
          <w:numId w:val="2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속박 : 이동 불가</w:t>
      </w:r>
    </w:p>
    <w:p w14:paraId="7EB94CDC" w14:textId="4C1F523C" w:rsidR="007A7825" w:rsidRPr="00BC4853" w:rsidRDefault="007A7825">
      <w:pPr>
        <w:numPr>
          <w:ilvl w:val="0"/>
          <w:numId w:val="2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실명 : 모든 범위 감소</w:t>
      </w:r>
    </w:p>
    <w:p w14:paraId="00307AF1" w14:textId="3930DA91" w:rsidR="007A7825" w:rsidRPr="00BC4853" w:rsidRDefault="007A7825">
      <w:pPr>
        <w:numPr>
          <w:ilvl w:val="0"/>
          <w:numId w:val="2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lastRenderedPageBreak/>
        <w:t>축복 : 모든 받는 피해 감소, 모든 주는 피해 증가</w:t>
      </w:r>
    </w:p>
    <w:p w14:paraId="4C27C824" w14:textId="6326D377" w:rsidR="007A7825" w:rsidRPr="00BC4853" w:rsidRDefault="007A7825">
      <w:pPr>
        <w:numPr>
          <w:ilvl w:val="0"/>
          <w:numId w:val="2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 xml:space="preserve">신속 : 속력 증가,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증가</w:t>
      </w:r>
    </w:p>
    <w:p w14:paraId="46F1000D" w14:textId="77777777" w:rsidR="007A7825" w:rsidRPr="00BC4853" w:rsidRDefault="007A7825" w:rsidP="007A7825">
      <w:pPr>
        <w:pStyle w:val="2"/>
        <w:rPr>
          <w:rFonts w:ascii="LG Smart UI Regular" w:eastAsia="LG Smart UI Regular" w:hAnsi="LG Smart UI Regula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캐릭터</w:t>
      </w:r>
      <w:r w:rsidR="00412B31" w:rsidRPr="00BC4853">
        <w:rPr>
          <w:rFonts w:ascii="LG Smart UI Regular" w:eastAsia="LG Smart UI Regular" w:hAnsi="LG Smart UI Regular"/>
        </w:rPr>
        <w:t>:</w:t>
      </w:r>
    </w:p>
    <w:p w14:paraId="42C6F931" w14:textId="23D14F4A" w:rsidR="007A7825" w:rsidRPr="00BC4853" w:rsidRDefault="007A7825">
      <w:pPr>
        <w:numPr>
          <w:ilvl w:val="0"/>
          <w:numId w:val="3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플레이어 캐릭터 (드래곤)</w:t>
      </w:r>
    </w:p>
    <w:p w14:paraId="7859BFAF" w14:textId="40C12A64" w:rsidR="007A7825" w:rsidRPr="00BC4853" w:rsidRDefault="007A7825">
      <w:pPr>
        <w:numPr>
          <w:ilvl w:val="0"/>
          <w:numId w:val="3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적 캐릭터 (모험가)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 xml:space="preserve">파이터: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균형잡힌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체력, 방어력, 공격력, 속력, 드래곤에게 접근해서 어그로 담당</w:t>
      </w:r>
      <w:r w:rsidRPr="00BC4853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위저드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: 낮은 체력과 방어력, 속력, 넓은 공격 범위와 높은 데미지, 원거리에서 공격</w:t>
      </w:r>
      <w:r w:rsidRPr="00BC4853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클레릭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: 높은 체력과 방어력, 평범한  속력, 동료 모험가 치유 및 각종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디버프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, 전투를 길게 끌수록 위협적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로그 : 높은 속력과 높은 공격력, 드래곤의 측면을 노려 기습 공격을 노</w:t>
      </w:r>
      <w:r w:rsidR="00D65432" w:rsidRPr="00BC4853">
        <w:rPr>
          <w:rFonts w:ascii="LG Smart UI Regular" w:eastAsia="LG Smart UI Regular" w:hAnsi="LG Smart UI Regular" w:hint="eastAsia"/>
          <w:lang w:eastAsia="ko-KR"/>
        </w:rPr>
        <w:t>림</w:t>
      </w:r>
    </w:p>
    <w:p w14:paraId="445C2C76" w14:textId="354E63F8" w:rsidR="00DC40FF" w:rsidRPr="00BC4853" w:rsidRDefault="00012A00" w:rsidP="00FB40DF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행동과 이동:</w:t>
      </w:r>
    </w:p>
    <w:p w14:paraId="07AC2390" w14:textId="781CAD04" w:rsidR="00DC40FF" w:rsidRPr="00BC4853" w:rsidRDefault="00012A00">
      <w:pPr>
        <w:numPr>
          <w:ilvl w:val="0"/>
          <w:numId w:val="4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공격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행동을 1 소모해서 공격력 만큼의 피해를 범위 내 대상에게 줌, 피해를 받은 대상은 방어력 만큼 피해를 감소하여 체력에서 뺌</w:t>
      </w:r>
    </w:p>
    <w:p w14:paraId="73378DC4" w14:textId="77777777" w:rsidR="005571C5" w:rsidRDefault="00012A00">
      <w:pPr>
        <w:numPr>
          <w:ilvl w:val="0"/>
          <w:numId w:val="4"/>
        </w:num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주문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Pr="00BC4853">
        <w:rPr>
          <w:rFonts w:ascii="LG Smart UI Regular" w:eastAsia="LG Smart UI Regular" w:hAnsi="LG Smart UI Regular" w:hint="eastAsia"/>
          <w:lang w:eastAsia="ko-KR"/>
        </w:rPr>
        <w:t>행동을 1, 주문의 요구 레벨 이상의 주문 슬롯을 1 소모해서 사용</w:t>
      </w:r>
    </w:p>
    <w:p w14:paraId="605CCB19" w14:textId="77777777" w:rsidR="004E286A" w:rsidRDefault="004E286A" w:rsidP="004E286A">
      <w:pPr>
        <w:rPr>
          <w:rFonts w:ascii="LG Smart UI Regular" w:eastAsia="LG Smart UI Regular" w:hAnsi="LG Smart UI Regular"/>
          <w:lang w:eastAsia="ko-KR"/>
        </w:rPr>
      </w:pPr>
    </w:p>
    <w:p w14:paraId="058F7FA0" w14:textId="5B739A7C" w:rsidR="00012A00" w:rsidRPr="004E286A" w:rsidRDefault="004E286A" w:rsidP="004E286A">
      <w:pPr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 w:hint="eastAsia"/>
          <w:lang w:eastAsia="ko-KR"/>
        </w:rPr>
        <w:t>-드래곤 주문 종류(변동 예정)</w:t>
      </w:r>
      <w:r w:rsidR="00012A00" w:rsidRPr="004E286A">
        <w:rPr>
          <w:rFonts w:ascii="LG Smart UI Regular" w:eastAsia="LG Smart UI Regular" w:hAnsi="LG Smart UI Regular"/>
          <w:lang w:eastAsia="ko-KR"/>
        </w:rPr>
        <w:br/>
      </w:r>
    </w:p>
    <w:tbl>
      <w:tblPr>
        <w:tblStyle w:val="a9"/>
        <w:tblW w:w="0" w:type="auto"/>
        <w:tblInd w:w="800" w:type="dxa"/>
        <w:tblLook w:val="04A0" w:firstRow="1" w:lastRow="0" w:firstColumn="1" w:lastColumn="0" w:noHBand="0" w:noVBand="1"/>
      </w:tblPr>
      <w:tblGrid>
        <w:gridCol w:w="1302"/>
        <w:gridCol w:w="1273"/>
        <w:gridCol w:w="1316"/>
        <w:gridCol w:w="1301"/>
        <w:gridCol w:w="1286"/>
        <w:gridCol w:w="1352"/>
      </w:tblGrid>
      <w:tr w:rsidR="00012A00" w:rsidRPr="00BC4853" w14:paraId="6139A84E" w14:textId="77777777" w:rsidTr="00784520">
        <w:trPr>
          <w:trHeight w:val="231"/>
        </w:trPr>
        <w:tc>
          <w:tcPr>
            <w:tcW w:w="1334" w:type="dxa"/>
          </w:tcPr>
          <w:p w14:paraId="37BA13D9" w14:textId="643DA37D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이름</w:t>
            </w:r>
          </w:p>
        </w:tc>
        <w:tc>
          <w:tcPr>
            <w:tcW w:w="1334" w:type="dxa"/>
          </w:tcPr>
          <w:p w14:paraId="78983ACE" w14:textId="404173C3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레벨</w:t>
            </w:r>
          </w:p>
        </w:tc>
        <w:tc>
          <w:tcPr>
            <w:tcW w:w="1333" w:type="dxa"/>
          </w:tcPr>
          <w:p w14:paraId="0314DBEA" w14:textId="2C95A251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효과</w:t>
            </w:r>
          </w:p>
        </w:tc>
        <w:tc>
          <w:tcPr>
            <w:tcW w:w="1333" w:type="dxa"/>
          </w:tcPr>
          <w:p w14:paraId="524542D9" w14:textId="5A628455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범위</w:t>
            </w:r>
          </w:p>
        </w:tc>
        <w:tc>
          <w:tcPr>
            <w:tcW w:w="1333" w:type="dxa"/>
          </w:tcPr>
          <w:p w14:paraId="46226A6E" w14:textId="0D51935D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대상</w:t>
            </w:r>
          </w:p>
        </w:tc>
        <w:tc>
          <w:tcPr>
            <w:tcW w:w="1389" w:type="dxa"/>
          </w:tcPr>
          <w:p w14:paraId="3159E883" w14:textId="2100158D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업캐스팅</w:t>
            </w:r>
          </w:p>
        </w:tc>
      </w:tr>
      <w:tr w:rsidR="00012A00" w:rsidRPr="00BC4853" w14:paraId="3AFF4C6B" w14:textId="77777777" w:rsidTr="00784520">
        <w:trPr>
          <w:trHeight w:val="79"/>
        </w:trPr>
        <w:tc>
          <w:tcPr>
            <w:tcW w:w="1334" w:type="dxa"/>
          </w:tcPr>
          <w:p w14:paraId="7BFA9372" w14:textId="24BFED1C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벽생성</w:t>
            </w:r>
            <w:proofErr w:type="spellEnd"/>
          </w:p>
        </w:tc>
        <w:tc>
          <w:tcPr>
            <w:tcW w:w="1334" w:type="dxa"/>
          </w:tcPr>
          <w:p w14:paraId="56F777D2" w14:textId="71F80683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</w:t>
            </w:r>
          </w:p>
        </w:tc>
        <w:tc>
          <w:tcPr>
            <w:tcW w:w="1333" w:type="dxa"/>
          </w:tcPr>
          <w:p w14:paraId="6EBC936B" w14:textId="6BA54A55" w:rsidR="00012A00" w:rsidRPr="00BC4853" w:rsidRDefault="00E73441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</w:t>
            </w:r>
            <w:r w:rsidR="00784520" w:rsidRPr="00BC4853">
              <w:rPr>
                <w:rFonts w:ascii="LG Smart UI Regular" w:eastAsia="LG Smart UI Regular" w:hAnsi="LG Smart UI Regular" w:hint="eastAsia"/>
                <w:lang w:eastAsia="ko-KR"/>
              </w:rPr>
              <w:t>*1 크기의 벽을 생성함</w:t>
            </w:r>
          </w:p>
        </w:tc>
        <w:tc>
          <w:tcPr>
            <w:tcW w:w="1333" w:type="dxa"/>
          </w:tcPr>
          <w:p w14:paraId="537071CC" w14:textId="6197E356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 기준 5칸 이내</w:t>
            </w:r>
          </w:p>
        </w:tc>
        <w:tc>
          <w:tcPr>
            <w:tcW w:w="1333" w:type="dxa"/>
          </w:tcPr>
          <w:p w14:paraId="1BCA77C1" w14:textId="05BDC13F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빈 타일</w:t>
            </w:r>
          </w:p>
        </w:tc>
        <w:tc>
          <w:tcPr>
            <w:tcW w:w="1389" w:type="dxa"/>
          </w:tcPr>
          <w:p w14:paraId="4160D605" w14:textId="5BAB43FC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4460BB17" w14:textId="77777777" w:rsidTr="00784520">
        <w:trPr>
          <w:trHeight w:val="274"/>
        </w:trPr>
        <w:tc>
          <w:tcPr>
            <w:tcW w:w="1334" w:type="dxa"/>
          </w:tcPr>
          <w:p w14:paraId="6F236D19" w14:textId="35C29440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화염탄</w:t>
            </w:r>
            <w:proofErr w:type="spellEnd"/>
          </w:p>
        </w:tc>
        <w:tc>
          <w:tcPr>
            <w:tcW w:w="1334" w:type="dxa"/>
          </w:tcPr>
          <w:p w14:paraId="3D1D5C2E" w14:textId="04BE1F70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</w:t>
            </w:r>
          </w:p>
        </w:tc>
        <w:tc>
          <w:tcPr>
            <w:tcW w:w="1333" w:type="dxa"/>
          </w:tcPr>
          <w:p w14:paraId="2A66338B" w14:textId="02E0B8DF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  <w:r w:rsidR="00784520" w:rsidRPr="00BC4853">
              <w:rPr>
                <w:rFonts w:ascii="LG Smart UI Regular" w:eastAsia="LG Smart UI Regular" w:hAnsi="LG Smart UI Regular" w:hint="eastAsia"/>
                <w:lang w:eastAsia="ko-KR"/>
              </w:rPr>
              <w:t>d8의 피해</w:t>
            </w:r>
          </w:p>
        </w:tc>
        <w:tc>
          <w:tcPr>
            <w:tcW w:w="1333" w:type="dxa"/>
          </w:tcPr>
          <w:p w14:paraId="2DD42560" w14:textId="29D6A970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 기준 5칸 이내</w:t>
            </w:r>
          </w:p>
        </w:tc>
        <w:tc>
          <w:tcPr>
            <w:tcW w:w="1333" w:type="dxa"/>
          </w:tcPr>
          <w:p w14:paraId="3EAAB176" w14:textId="0864892D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1명의 캐릭터</w:t>
            </w:r>
          </w:p>
        </w:tc>
        <w:tc>
          <w:tcPr>
            <w:tcW w:w="1389" w:type="dxa"/>
          </w:tcPr>
          <w:p w14:paraId="3566D0B0" w14:textId="1D4F1AB2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1레벨당 +1d</w:t>
            </w:r>
            <w:r w:rsidR="00AF1099">
              <w:rPr>
                <w:rFonts w:ascii="LG Smart UI Regular" w:eastAsia="LG Smart UI Regular" w:hAnsi="LG Smart UI Regular" w:hint="eastAsia"/>
                <w:lang w:eastAsia="ko-KR"/>
              </w:rPr>
              <w:t>6</w:t>
            </w:r>
          </w:p>
        </w:tc>
      </w:tr>
      <w:tr w:rsidR="00012A00" w:rsidRPr="00BC4853" w14:paraId="1EA4BEE1" w14:textId="77777777" w:rsidTr="00BC4853">
        <w:trPr>
          <w:trHeight w:val="1408"/>
        </w:trPr>
        <w:tc>
          <w:tcPr>
            <w:tcW w:w="1334" w:type="dxa"/>
          </w:tcPr>
          <w:p w14:paraId="4DF64250" w14:textId="4E0947DA" w:rsidR="00012A00" w:rsidRPr="00BC4853" w:rsidRDefault="0078452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용암 뿌리</w:t>
            </w:r>
            <w:r w:rsidR="00BC4853" w:rsidRPr="00BC4853">
              <w:rPr>
                <w:rFonts w:ascii="LG Smart UI Regular" w:eastAsia="LG Smart UI Regular" w:hAnsi="LG Smart UI Regular" w:hint="eastAsia"/>
                <w:lang w:eastAsia="ko-KR"/>
              </w:rPr>
              <w:t>기</w:t>
            </w:r>
          </w:p>
        </w:tc>
        <w:tc>
          <w:tcPr>
            <w:tcW w:w="1334" w:type="dxa"/>
          </w:tcPr>
          <w:p w14:paraId="7B5AD28C" w14:textId="55164445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</w:p>
        </w:tc>
        <w:tc>
          <w:tcPr>
            <w:tcW w:w="1333" w:type="dxa"/>
          </w:tcPr>
          <w:p w14:paraId="664C3CBE" w14:textId="3BBF61E5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5턴동안 턴 </w:t>
            </w: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시작시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8의 </w:t>
            </w:r>
            <w:r w:rsidR="00AF1099">
              <w:rPr>
                <w:rFonts w:ascii="LG Smart UI Regular" w:eastAsia="LG Smart UI Regular" w:hAnsi="LG Smart UI Regular" w:hint="eastAsia"/>
                <w:lang w:eastAsia="ko-KR"/>
              </w:rPr>
              <w:t xml:space="preserve"> </w:t>
            </w: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피해를 주는</w:t>
            </w:r>
            <w:r w:rsidR="0029596A">
              <w:rPr>
                <w:rFonts w:ascii="LG Smart UI Regular" w:eastAsia="LG Smart UI Regular" w:hAnsi="LG Smart UI Regular" w:hint="eastAsia"/>
                <w:lang w:eastAsia="ko-KR"/>
              </w:rPr>
              <w:t xml:space="preserve"> 화상을 거는</w:t>
            </w: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2*2의 용암을 생성</w:t>
            </w:r>
          </w:p>
        </w:tc>
        <w:tc>
          <w:tcPr>
            <w:tcW w:w="1333" w:type="dxa"/>
          </w:tcPr>
          <w:p w14:paraId="15C336D8" w14:textId="693C18FB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 xml:space="preserve"> 기준 5칸 이내</w:t>
            </w:r>
          </w:p>
        </w:tc>
        <w:tc>
          <w:tcPr>
            <w:tcW w:w="1333" w:type="dxa"/>
          </w:tcPr>
          <w:p w14:paraId="7D1BAC92" w14:textId="47E9CE9A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 w:rsidRPr="00BC4853">
              <w:rPr>
                <w:rFonts w:ascii="LG Smart UI Regular" w:eastAsia="LG Smart UI Regular" w:hAnsi="LG Smart UI Regular" w:hint="eastAsia"/>
                <w:lang w:eastAsia="ko-KR"/>
              </w:rPr>
              <w:t>빈 타일</w:t>
            </w:r>
          </w:p>
        </w:tc>
        <w:tc>
          <w:tcPr>
            <w:tcW w:w="1389" w:type="dxa"/>
          </w:tcPr>
          <w:p w14:paraId="29B84E68" w14:textId="6F53F0A5" w:rsidR="00012A00" w:rsidRPr="00BC4853" w:rsidRDefault="00BC4853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피해 +2 지속 시간 1턴 증가</w:t>
            </w:r>
          </w:p>
        </w:tc>
      </w:tr>
      <w:tr w:rsidR="00012A00" w:rsidRPr="00BC4853" w14:paraId="196DA972" w14:textId="77777777" w:rsidTr="00784520">
        <w:trPr>
          <w:trHeight w:val="79"/>
        </w:trPr>
        <w:tc>
          <w:tcPr>
            <w:tcW w:w="1334" w:type="dxa"/>
          </w:tcPr>
          <w:p w14:paraId="313B8213" w14:textId="76E816C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용의 포효</w:t>
            </w:r>
          </w:p>
        </w:tc>
        <w:tc>
          <w:tcPr>
            <w:tcW w:w="1334" w:type="dxa"/>
          </w:tcPr>
          <w:p w14:paraId="52F9DF8E" w14:textId="40BF632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</w:p>
        </w:tc>
        <w:tc>
          <w:tcPr>
            <w:tcW w:w="1333" w:type="dxa"/>
          </w:tcPr>
          <w:p w14:paraId="57021D75" w14:textId="42F016DE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적에게 공포 상태 이상 부여</w:t>
            </w:r>
          </w:p>
        </w:tc>
        <w:tc>
          <w:tcPr>
            <w:tcW w:w="1333" w:type="dxa"/>
          </w:tcPr>
          <w:p w14:paraId="0730E74D" w14:textId="3E77B5C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기준 3칸 이내</w:t>
            </w:r>
          </w:p>
        </w:tc>
        <w:tc>
          <w:tcPr>
            <w:tcW w:w="1333" w:type="dxa"/>
          </w:tcPr>
          <w:p w14:paraId="7A26279F" w14:textId="565FFA8D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24CAF6E0" w14:textId="01E7340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범위 1칸, 지속시간 1턴 증가</w:t>
            </w:r>
          </w:p>
        </w:tc>
      </w:tr>
      <w:tr w:rsidR="00012A00" w:rsidRPr="00BC4853" w14:paraId="69990043" w14:textId="77777777" w:rsidTr="00784520">
        <w:trPr>
          <w:trHeight w:val="79"/>
        </w:trPr>
        <w:tc>
          <w:tcPr>
            <w:tcW w:w="1334" w:type="dxa"/>
          </w:tcPr>
          <w:p w14:paraId="1F0A4B7D" w14:textId="12DBFFD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lastRenderedPageBreak/>
              <w:t>꼬리 휘두르기</w:t>
            </w:r>
          </w:p>
        </w:tc>
        <w:tc>
          <w:tcPr>
            <w:tcW w:w="1334" w:type="dxa"/>
          </w:tcPr>
          <w:p w14:paraId="68FEC26A" w14:textId="230A5C8F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2</w:t>
            </w:r>
          </w:p>
        </w:tc>
        <w:tc>
          <w:tcPr>
            <w:tcW w:w="1333" w:type="dxa"/>
          </w:tcPr>
          <w:p w14:paraId="10754BB4" w14:textId="099DFB1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1d8의 피해 및 2칸 밀쳐내기</w:t>
            </w:r>
          </w:p>
        </w:tc>
        <w:tc>
          <w:tcPr>
            <w:tcW w:w="1333" w:type="dxa"/>
          </w:tcPr>
          <w:p w14:paraId="7EE60124" w14:textId="2FC5F85D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바라보는 방향 기준 3칸 이내</w:t>
            </w:r>
          </w:p>
        </w:tc>
        <w:tc>
          <w:tcPr>
            <w:tcW w:w="1333" w:type="dxa"/>
          </w:tcPr>
          <w:p w14:paraId="58C6D097" w14:textId="66EA1198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5E3D1D46" w14:textId="58D5CA2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1C064449" w14:textId="77777777" w:rsidTr="00784520">
        <w:trPr>
          <w:trHeight w:val="79"/>
        </w:trPr>
        <w:tc>
          <w:tcPr>
            <w:tcW w:w="1334" w:type="dxa"/>
          </w:tcPr>
          <w:p w14:paraId="3B53E7F5" w14:textId="2A55FA8F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용의 분노</w:t>
            </w:r>
          </w:p>
        </w:tc>
        <w:tc>
          <w:tcPr>
            <w:tcW w:w="1334" w:type="dxa"/>
          </w:tcPr>
          <w:p w14:paraId="1CF6879C" w14:textId="45C13FA8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3</w:t>
            </w:r>
          </w:p>
        </w:tc>
        <w:tc>
          <w:tcPr>
            <w:tcW w:w="1333" w:type="dxa"/>
          </w:tcPr>
          <w:p w14:paraId="38BD2AD6" w14:textId="61D2A1DE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4d6의 피해</w:t>
            </w:r>
          </w:p>
        </w:tc>
        <w:tc>
          <w:tcPr>
            <w:tcW w:w="1333" w:type="dxa"/>
          </w:tcPr>
          <w:p w14:paraId="4C21324D" w14:textId="7A70B95F" w:rsidR="00012A00" w:rsidRPr="00BC4853" w:rsidRDefault="00AF1099" w:rsidP="00AF1099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시전자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기준 4칸 이내</w:t>
            </w:r>
          </w:p>
        </w:tc>
        <w:tc>
          <w:tcPr>
            <w:tcW w:w="1333" w:type="dxa"/>
          </w:tcPr>
          <w:p w14:paraId="309396A8" w14:textId="06EE741D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가장 먼저 닿는 적 1</w:t>
            </w:r>
          </w:p>
        </w:tc>
        <w:tc>
          <w:tcPr>
            <w:tcW w:w="1389" w:type="dxa"/>
          </w:tcPr>
          <w:p w14:paraId="290766FA" w14:textId="30A7911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+2d6</w:t>
            </w:r>
          </w:p>
        </w:tc>
      </w:tr>
      <w:tr w:rsidR="00012A00" w:rsidRPr="00BC4853" w14:paraId="4DA41314" w14:textId="77777777" w:rsidTr="00784520">
        <w:trPr>
          <w:trHeight w:val="79"/>
        </w:trPr>
        <w:tc>
          <w:tcPr>
            <w:tcW w:w="1334" w:type="dxa"/>
          </w:tcPr>
          <w:p w14:paraId="37767897" w14:textId="56CAD93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운석</w:t>
            </w:r>
            <w:r w:rsidR="0029596A">
              <w:rPr>
                <w:rFonts w:ascii="LG Smart UI Regular" w:eastAsia="LG Smart UI Regular" w:hAnsi="LG Smart UI Regular" w:hint="eastAsia"/>
                <w:lang w:eastAsia="ko-KR"/>
              </w:rPr>
              <w:t xml:space="preserve"> </w:t>
            </w:r>
            <w:r>
              <w:rPr>
                <w:rFonts w:ascii="LG Smart UI Regular" w:eastAsia="LG Smart UI Regular" w:hAnsi="LG Smart UI Regular" w:hint="eastAsia"/>
                <w:lang w:eastAsia="ko-KR"/>
              </w:rPr>
              <w:t>소환</w:t>
            </w:r>
          </w:p>
        </w:tc>
        <w:tc>
          <w:tcPr>
            <w:tcW w:w="1334" w:type="dxa"/>
          </w:tcPr>
          <w:p w14:paraId="56FD0B0D" w14:textId="6A100F37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3</w:t>
            </w:r>
          </w:p>
        </w:tc>
        <w:tc>
          <w:tcPr>
            <w:tcW w:w="1333" w:type="dxa"/>
          </w:tcPr>
          <w:p w14:paraId="449DD587" w14:textId="667585E1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3d20의 피해, </w:t>
            </w: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다음턴</w:t>
            </w:r>
            <w:proofErr w:type="spellEnd"/>
            <w:r>
              <w:rPr>
                <w:rFonts w:ascii="LG Smart UI Regular" w:eastAsia="LG Smart UI Regular" w:hAnsi="LG Smart UI Regular" w:hint="eastAsia"/>
                <w:lang w:eastAsia="ko-KR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hint="eastAsia"/>
                <w:lang w:eastAsia="ko-KR"/>
              </w:rPr>
              <w:t>스킵</w:t>
            </w:r>
            <w:proofErr w:type="spellEnd"/>
          </w:p>
        </w:tc>
        <w:tc>
          <w:tcPr>
            <w:tcW w:w="1333" w:type="dxa"/>
          </w:tcPr>
          <w:p w14:paraId="761573C8" w14:textId="46415A8C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홀수번째 칸 또는 모든 짝수번째 칸</w:t>
            </w:r>
          </w:p>
        </w:tc>
        <w:tc>
          <w:tcPr>
            <w:tcW w:w="1333" w:type="dxa"/>
          </w:tcPr>
          <w:p w14:paraId="3007B465" w14:textId="722AF6A9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32A06088" w14:textId="08AC6E6B" w:rsidR="00012A00" w:rsidRPr="00BC4853" w:rsidRDefault="00AF1099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1레벨당 1d20</w:t>
            </w:r>
          </w:p>
        </w:tc>
      </w:tr>
      <w:tr w:rsidR="00012A00" w:rsidRPr="00BC4853" w14:paraId="1DA239F5" w14:textId="77777777" w:rsidTr="00784520">
        <w:trPr>
          <w:trHeight w:val="79"/>
        </w:trPr>
        <w:tc>
          <w:tcPr>
            <w:tcW w:w="1334" w:type="dxa"/>
          </w:tcPr>
          <w:p w14:paraId="2A7CBFA8" w14:textId="215BB8BC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열 흡수</w:t>
            </w:r>
          </w:p>
        </w:tc>
        <w:tc>
          <w:tcPr>
            <w:tcW w:w="1334" w:type="dxa"/>
          </w:tcPr>
          <w:p w14:paraId="0ED15E42" w14:textId="3EFAFEEC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4</w:t>
            </w:r>
          </w:p>
        </w:tc>
        <w:tc>
          <w:tcPr>
            <w:tcW w:w="1333" w:type="dxa"/>
          </w:tcPr>
          <w:p w14:paraId="6E98DF7B" w14:textId="77777777" w:rsidR="00012A00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적의 화상 치료, 필드의 모든 용암 제거</w:t>
            </w:r>
          </w:p>
          <w:p w14:paraId="1119D5BB" w14:textId="5895FED4" w:rsidR="0029596A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제거된 화상 1개당 체력 20, 공격력 4, 제거된 용암 1개당 체력 40 공격력 6상승</w:t>
            </w:r>
          </w:p>
        </w:tc>
        <w:tc>
          <w:tcPr>
            <w:tcW w:w="1333" w:type="dxa"/>
          </w:tcPr>
          <w:p w14:paraId="272932EA" w14:textId="0EA4A02A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모든 칸</w:t>
            </w:r>
          </w:p>
        </w:tc>
        <w:tc>
          <w:tcPr>
            <w:tcW w:w="1333" w:type="dxa"/>
          </w:tcPr>
          <w:p w14:paraId="7292F586" w14:textId="551A070E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광역</w:t>
            </w:r>
          </w:p>
        </w:tc>
        <w:tc>
          <w:tcPr>
            <w:tcW w:w="1389" w:type="dxa"/>
          </w:tcPr>
          <w:p w14:paraId="0AE21091" w14:textId="628D8A96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49483A73" w14:textId="77777777" w:rsidTr="00784520">
        <w:trPr>
          <w:trHeight w:val="79"/>
        </w:trPr>
        <w:tc>
          <w:tcPr>
            <w:tcW w:w="1334" w:type="dxa"/>
          </w:tcPr>
          <w:p w14:paraId="73963714" w14:textId="66942E70" w:rsidR="00012A00" w:rsidRPr="00BC4853" w:rsidRDefault="0029596A" w:rsidP="0029596A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열 방출</w:t>
            </w:r>
          </w:p>
        </w:tc>
        <w:tc>
          <w:tcPr>
            <w:tcW w:w="1334" w:type="dxa"/>
          </w:tcPr>
          <w:p w14:paraId="64CBFA9E" w14:textId="5DC660EB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5</w:t>
            </w:r>
          </w:p>
        </w:tc>
        <w:tc>
          <w:tcPr>
            <w:tcW w:w="1333" w:type="dxa"/>
          </w:tcPr>
          <w:p w14:paraId="005A5F16" w14:textId="5A960E3A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최대체력의 절반의 피해를 받고 3레벨 이하의 주문슬롯을 전부 회복</w:t>
            </w:r>
          </w:p>
        </w:tc>
        <w:tc>
          <w:tcPr>
            <w:tcW w:w="1333" w:type="dxa"/>
          </w:tcPr>
          <w:p w14:paraId="25FE80BF" w14:textId="15CE0CCA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  <w:tc>
          <w:tcPr>
            <w:tcW w:w="1333" w:type="dxa"/>
          </w:tcPr>
          <w:p w14:paraId="2F9DEA3E" w14:textId="1CCD4D85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  <w:tc>
          <w:tcPr>
            <w:tcW w:w="1389" w:type="dxa"/>
          </w:tcPr>
          <w:p w14:paraId="58301FFE" w14:textId="0B239A45" w:rsidR="00012A00" w:rsidRPr="00BC4853" w:rsidRDefault="0029596A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  <w:r>
              <w:rPr>
                <w:rFonts w:ascii="LG Smart UI Regular" w:eastAsia="LG Smart UI Regular" w:hAnsi="LG Smart UI Regular" w:hint="eastAsia"/>
                <w:lang w:eastAsia="ko-KR"/>
              </w:rPr>
              <w:t>X</w:t>
            </w:r>
          </w:p>
        </w:tc>
      </w:tr>
      <w:tr w:rsidR="00012A00" w:rsidRPr="00BC4853" w14:paraId="6A5BBB3F" w14:textId="77777777" w:rsidTr="00784520">
        <w:trPr>
          <w:trHeight w:val="79"/>
        </w:trPr>
        <w:tc>
          <w:tcPr>
            <w:tcW w:w="1334" w:type="dxa"/>
          </w:tcPr>
          <w:p w14:paraId="72F72C2F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4" w:type="dxa"/>
          </w:tcPr>
          <w:p w14:paraId="0F67022F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3" w:type="dxa"/>
          </w:tcPr>
          <w:p w14:paraId="7DCB8955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3" w:type="dxa"/>
          </w:tcPr>
          <w:p w14:paraId="04606DE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3" w:type="dxa"/>
          </w:tcPr>
          <w:p w14:paraId="0265F43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89" w:type="dxa"/>
          </w:tcPr>
          <w:p w14:paraId="1C57AB84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</w:tr>
      <w:tr w:rsidR="00012A00" w:rsidRPr="00BC4853" w14:paraId="33D2F60A" w14:textId="77777777" w:rsidTr="00784520">
        <w:trPr>
          <w:trHeight w:val="79"/>
        </w:trPr>
        <w:tc>
          <w:tcPr>
            <w:tcW w:w="1334" w:type="dxa"/>
          </w:tcPr>
          <w:p w14:paraId="5C2B5DFD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4" w:type="dxa"/>
          </w:tcPr>
          <w:p w14:paraId="06C1A7A7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3" w:type="dxa"/>
          </w:tcPr>
          <w:p w14:paraId="4E4964F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3" w:type="dxa"/>
          </w:tcPr>
          <w:p w14:paraId="70B44E5F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33" w:type="dxa"/>
          </w:tcPr>
          <w:p w14:paraId="502F7425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  <w:tc>
          <w:tcPr>
            <w:tcW w:w="1389" w:type="dxa"/>
          </w:tcPr>
          <w:p w14:paraId="47877CFE" w14:textId="77777777" w:rsidR="00012A00" w:rsidRPr="00BC4853" w:rsidRDefault="00012A00" w:rsidP="004109EE">
            <w:pPr>
              <w:spacing w:line="240" w:lineRule="auto"/>
              <w:jc w:val="center"/>
              <w:rPr>
                <w:rFonts w:ascii="LG Smart UI Regular" w:eastAsia="LG Smart UI Regular" w:hAnsi="LG Smart UI Regular"/>
                <w:lang w:eastAsia="ko-KR"/>
              </w:rPr>
            </w:pPr>
          </w:p>
        </w:tc>
      </w:tr>
    </w:tbl>
    <w:p w14:paraId="7F997954" w14:textId="11F1D545" w:rsidR="00012A00" w:rsidRPr="00BC4853" w:rsidRDefault="00012A00">
      <w:pPr>
        <w:numPr>
          <w:ilvl w:val="0"/>
          <w:numId w:val="4"/>
        </w:numPr>
        <w:rPr>
          <w:rFonts w:ascii="LG Smart UI Regular" w:eastAsia="LG Smart UI Regular" w:hAnsi="LG Smart UI Regular"/>
          <w:lang w:eastAsia="ko-KR"/>
        </w:rPr>
      </w:pPr>
    </w:p>
    <w:p w14:paraId="46413BE4" w14:textId="77777777" w:rsidR="00DC40FF" w:rsidRDefault="00DC40FF" w:rsidP="00FB40DF">
      <w:pPr>
        <w:rPr>
          <w:rFonts w:ascii="LG Smart UI Regular" w:eastAsia="LG Smart UI Regular" w:hAnsi="LG Smart UI Regular"/>
          <w:lang w:eastAsia="ko-KR"/>
        </w:rPr>
      </w:pPr>
    </w:p>
    <w:p w14:paraId="372F9DF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드래곤 (Dragon)</w:t>
      </w:r>
    </w:p>
    <w:p w14:paraId="38CC56E3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체력</w:t>
      </w:r>
      <w:r w:rsidRPr="00061EEB">
        <w:rPr>
          <w:rFonts w:ascii="LG Smart UI Regular" w:eastAsia="LG Smart UI Regular" w:hAnsi="LG Smart UI Regular"/>
          <w:lang w:eastAsia="ko-KR"/>
        </w:rPr>
        <w:t>: 140</w:t>
      </w:r>
    </w:p>
    <w:p w14:paraId="122E1EDB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속력</w:t>
      </w:r>
      <w:r w:rsidRPr="00061EEB">
        <w:rPr>
          <w:rFonts w:ascii="LG Smart UI Regular" w:eastAsia="LG Smart UI Regular" w:hAnsi="LG Smart UI Regular"/>
          <w:lang w:eastAsia="ko-KR"/>
        </w:rPr>
        <w:t>: 5</w:t>
      </w:r>
    </w:p>
    <w:p w14:paraId="0E62699D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>: 2</w:t>
      </w:r>
    </w:p>
    <w:p w14:paraId="707A6C65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공격력</w:t>
      </w:r>
      <w:r w:rsidRPr="00061EEB">
        <w:rPr>
          <w:rFonts w:ascii="LG Smart UI Regular" w:eastAsia="LG Smart UI Regular" w:hAnsi="LG Smart UI Regular"/>
          <w:lang w:eastAsia="ko-KR"/>
        </w:rPr>
        <w:t>: 3d6</w:t>
      </w:r>
    </w:p>
    <w:p w14:paraId="239D6005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방어</w:t>
      </w:r>
      <w:r w:rsidRPr="00061EEB">
        <w:rPr>
          <w:rFonts w:ascii="LG Smart UI Regular" w:eastAsia="LG Smart UI Regular" w:hAnsi="LG Smart UI Regular"/>
          <w:lang w:eastAsia="ko-KR"/>
        </w:rPr>
        <w:t>: 2d8</w:t>
      </w:r>
    </w:p>
    <w:p w14:paraId="67796712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lastRenderedPageBreak/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주문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슬롯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</w:p>
    <w:p w14:paraId="377413C7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​1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4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7B2784E4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​2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3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36222999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​3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2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57A29558" w14:textId="77777777" w:rsid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​4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2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0A6BD402" w14:textId="4EC791EB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>
        <w:rPr>
          <w:rFonts w:ascii="LG Smart UI Regular" w:eastAsia="LG Smart UI Regular" w:hAnsi="LG Smart UI Regular" w:hint="eastAsia"/>
          <w:lang w:eastAsia="ko-KR"/>
        </w:rPr>
        <w:t>5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  <w:r>
        <w:rPr>
          <w:rFonts w:ascii="LG Smart UI Regular" w:eastAsia="LG Smart UI Regular" w:hAnsi="LG Smart UI Regular" w:hint="eastAsia"/>
          <w:lang w:eastAsia="ko-KR"/>
        </w:rPr>
        <w:t>1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134824BE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</w:p>
    <w:p w14:paraId="51B64358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/>
          <w:lang w:eastAsia="ko-KR"/>
        </w:rPr>
        <w:t>​</w:t>
      </w:r>
      <w:r w:rsidRPr="00061EEB">
        <w:rPr>
          <w:rFonts w:ascii="LG Smart UI Regular" w:eastAsia="LG Smart UI Regular" w:hAnsi="LG Smart UI Regular" w:hint="eastAsia"/>
          <w:lang w:eastAsia="ko-KR"/>
        </w:rPr>
        <w:t>가능한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행동</w:t>
      </w:r>
      <w:r w:rsidRPr="00061EEB">
        <w:rPr>
          <w:rFonts w:ascii="LG Smart UI Regular" w:eastAsia="LG Smart UI Regular" w:hAnsi="LG Smart UI Regular"/>
          <w:lang w:eastAsia="ko-KR"/>
        </w:rPr>
        <w:t xml:space="preserve"> (</w:t>
      </w:r>
      <w:r w:rsidRPr="00061EEB">
        <w:rPr>
          <w:rFonts w:ascii="LG Smart UI Regular" w:eastAsia="LG Smart UI Regular" w:hAnsi="LG Smart UI Regular" w:hint="eastAsia"/>
          <w:lang w:eastAsia="ko-KR"/>
        </w:rPr>
        <w:t>이동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제외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소모</w:t>
      </w:r>
      <w:r w:rsidRPr="00061EEB">
        <w:rPr>
          <w:rFonts w:ascii="LG Smart UI Regular" w:eastAsia="LG Smart UI Regular" w:hAnsi="LG Smart UI Regular"/>
          <w:lang w:eastAsia="ko-KR"/>
        </w:rPr>
        <w:t>)</w:t>
      </w:r>
    </w:p>
    <w:p w14:paraId="58427B42" w14:textId="6157F5A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  <w:r>
        <w:rPr>
          <w:rFonts w:ascii="LG Smart UI Regular" w:eastAsia="LG Smart UI Regular" w:hAnsi="LG Smart UI Regular" w:hint="eastAsia"/>
          <w:lang w:eastAsia="ko-KR"/>
        </w:rPr>
        <w:t>3</w:t>
      </w:r>
      <w:r w:rsidRPr="00061EEB">
        <w:rPr>
          <w:rFonts w:ascii="LG Smart UI Regular" w:eastAsia="LG Smart UI Regular" w:hAnsi="LG Smart UI Regular" w:hint="eastAsia"/>
          <w:lang w:eastAsia="ko-KR"/>
        </w:rPr>
        <w:t>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내의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적에게</w:t>
      </w:r>
      <w:r w:rsidRPr="00061EEB">
        <w:rPr>
          <w:rFonts w:ascii="LG Smart UI Regular" w:eastAsia="LG Smart UI Regular" w:hAnsi="LG Smart UI Regular"/>
          <w:lang w:eastAsia="ko-KR"/>
        </w:rPr>
        <w:t xml:space="preserve"> 3d6 </w:t>
      </w:r>
      <w:r w:rsidRPr="00061EEB">
        <w:rPr>
          <w:rFonts w:ascii="LG Smart UI Regular" w:eastAsia="LG Smart UI Regular" w:hAnsi="LG Smart UI Regular" w:hint="eastAsia"/>
          <w:lang w:eastAsia="ko-KR"/>
        </w:rPr>
        <w:t>피해</w:t>
      </w:r>
    </w:p>
    <w:p w14:paraId="64701762" w14:textId="097F6939" w:rsid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 이동: 속력만큼의 칸을 이동함</w:t>
      </w:r>
    </w:p>
    <w:p w14:paraId="5317F633" w14:textId="77777777" w:rsidR="00061EEB" w:rsidRDefault="00061EEB" w:rsidP="00FB40DF">
      <w:pPr>
        <w:rPr>
          <w:rFonts w:ascii="LG Smart UI Regular" w:eastAsia="LG Smart UI Regular" w:hAnsi="LG Smart UI Regular"/>
          <w:lang w:eastAsia="ko-KR"/>
        </w:rPr>
      </w:pPr>
    </w:p>
    <w:p w14:paraId="5B690248" w14:textId="1D4967CE" w:rsidR="005571C5" w:rsidRDefault="005571C5">
      <w:pPr>
        <w:pStyle w:val="aa"/>
        <w:numPr>
          <w:ilvl w:val="0"/>
          <w:numId w:val="5"/>
        </w:numPr>
        <w:rPr>
          <w:rFonts w:ascii="LG Smart UI Regular" w:eastAsia="LG Smart UI Regular" w:hAnsi="LG Smart UI Regular"/>
          <w:i/>
          <w:iCs/>
          <w:lang w:eastAsia="ko-KR"/>
        </w:rPr>
      </w:pPr>
      <w:r>
        <w:rPr>
          <w:rFonts w:ascii="LG Smart UI Regular" w:eastAsia="LG Smart UI Regular" w:hAnsi="LG Smart UI Regular" w:hint="eastAsia"/>
          <w:i/>
          <w:iCs/>
          <w:lang w:eastAsia="ko-KR"/>
        </w:rPr>
        <w:t xml:space="preserve">파이터, </w:t>
      </w:r>
      <w:proofErr w:type="spellStart"/>
      <w:r>
        <w:rPr>
          <w:rFonts w:ascii="LG Smart UI Regular" w:eastAsia="LG Smart UI Regular" w:hAnsi="LG Smart UI Regular" w:hint="eastAsia"/>
          <w:i/>
          <w:iCs/>
          <w:lang w:eastAsia="ko-KR"/>
        </w:rPr>
        <w:t>클래릭</w:t>
      </w:r>
      <w:proofErr w:type="spellEnd"/>
      <w:r>
        <w:rPr>
          <w:rFonts w:ascii="LG Smart UI Regular" w:eastAsia="LG Smart UI Regular" w:hAnsi="LG Smart UI Regular" w:hint="eastAsia"/>
          <w:i/>
          <w:iCs/>
          <w:lang w:eastAsia="ko-KR"/>
        </w:rPr>
        <w:t xml:space="preserve">, </w:t>
      </w:r>
      <w:proofErr w:type="spellStart"/>
      <w:r>
        <w:rPr>
          <w:rFonts w:ascii="LG Smart UI Regular" w:eastAsia="LG Smart UI Regular" w:hAnsi="LG Smart UI Regular" w:hint="eastAsia"/>
          <w:i/>
          <w:iCs/>
          <w:lang w:eastAsia="ko-KR"/>
        </w:rPr>
        <w:t>위저드의</w:t>
      </w:r>
      <w:proofErr w:type="spellEnd"/>
      <w:r>
        <w:rPr>
          <w:rFonts w:ascii="LG Smart UI Regular" w:eastAsia="LG Smart UI Regular" w:hAnsi="LG Smart UI Regular" w:hint="eastAsia"/>
          <w:i/>
          <w:iCs/>
          <w:lang w:eastAsia="ko-KR"/>
        </w:rPr>
        <w:t xml:space="preserve"> 주문</w:t>
      </w:r>
      <w:r w:rsidR="004E286A">
        <w:rPr>
          <w:rFonts w:ascii="LG Smart UI Regular" w:eastAsia="LG Smart UI Regular" w:hAnsi="LG Smart UI Regular" w:hint="eastAsia"/>
          <w:i/>
          <w:iCs/>
          <w:lang w:eastAsia="ko-KR"/>
        </w:rPr>
        <w:t>은 향후 추가예정</w:t>
      </w:r>
    </w:p>
    <w:p w14:paraId="41C5E333" w14:textId="77777777" w:rsidR="004E286A" w:rsidRDefault="004E286A" w:rsidP="004E286A">
      <w:pPr>
        <w:rPr>
          <w:rFonts w:ascii="LG Smart UI Regular" w:eastAsia="LG Smart UI Regular" w:hAnsi="LG Smart UI Regular"/>
          <w:i/>
          <w:iCs/>
          <w:lang w:eastAsia="ko-KR"/>
        </w:rPr>
      </w:pPr>
    </w:p>
    <w:p w14:paraId="454271F7" w14:textId="280727C1" w:rsidR="004E286A" w:rsidRPr="004E286A" w:rsidRDefault="004E286A" w:rsidP="004E286A">
      <w:pPr>
        <w:rPr>
          <w:rFonts w:ascii="LG Smart UI Regular" w:eastAsia="LG Smart UI Regular" w:hAnsi="LG Smart UI Regular"/>
          <w:i/>
          <w:iCs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 xml:space="preserve">파이터: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균형잡힌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 체력, 방어력, 공격력, 속력, 드래곤에게 접근해서 어그로 담당</w:t>
      </w:r>
      <w:r w:rsidRPr="00BC4853">
        <w:rPr>
          <w:rFonts w:ascii="LG Smart UI Regular" w:eastAsia="LG Smart UI Regular" w:hAnsi="LG Smart UI Regular"/>
          <w:lang w:eastAsia="ko-KR"/>
        </w:rPr>
        <w:br/>
      </w:r>
    </w:p>
    <w:p w14:paraId="5A69574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파이터 (Fighter)</w:t>
      </w:r>
    </w:p>
    <w:p w14:paraId="164690F8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체력</w:t>
      </w:r>
      <w:r w:rsidRPr="00061EEB">
        <w:rPr>
          <w:rFonts w:ascii="LG Smart UI Regular" w:eastAsia="LG Smart UI Regular" w:hAnsi="LG Smart UI Regular"/>
          <w:lang w:eastAsia="ko-KR"/>
        </w:rPr>
        <w:t>: 90</w:t>
      </w:r>
    </w:p>
    <w:p w14:paraId="2C3440D4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속력</w:t>
      </w:r>
      <w:r w:rsidRPr="00061EEB">
        <w:rPr>
          <w:rFonts w:ascii="LG Smart UI Regular" w:eastAsia="LG Smart UI Regular" w:hAnsi="LG Smart UI Regular"/>
          <w:lang w:eastAsia="ko-KR"/>
        </w:rPr>
        <w:t>: 3</w:t>
      </w:r>
    </w:p>
    <w:p w14:paraId="6BA7CA79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>: 2</w:t>
      </w:r>
    </w:p>
    <w:p w14:paraId="1F0F6C69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공격력</w:t>
      </w:r>
      <w:r w:rsidRPr="00061EEB">
        <w:rPr>
          <w:rFonts w:ascii="LG Smart UI Regular" w:eastAsia="LG Smart UI Regular" w:hAnsi="LG Smart UI Regular"/>
          <w:lang w:eastAsia="ko-KR"/>
        </w:rPr>
        <w:t>: 5 + 2d6</w:t>
      </w:r>
    </w:p>
    <w:p w14:paraId="2DBEB3B7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방어</w:t>
      </w:r>
      <w:r w:rsidRPr="00061EEB">
        <w:rPr>
          <w:rFonts w:ascii="LG Smart UI Regular" w:eastAsia="LG Smart UI Regular" w:hAnsi="LG Smart UI Regular"/>
          <w:lang w:eastAsia="ko-KR"/>
        </w:rPr>
        <w:t>: 1d10</w:t>
      </w:r>
    </w:p>
    <w:p w14:paraId="08013678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주문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슬롯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</w:p>
    <w:p w14:paraId="31935BE8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​1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2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7D39A39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​2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2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2746405C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/>
          <w:lang w:eastAsia="ko-KR"/>
        </w:rPr>
        <w:t>​</w:t>
      </w:r>
      <w:r w:rsidRPr="00061EEB">
        <w:rPr>
          <w:rFonts w:ascii="LG Smart UI Regular" w:eastAsia="LG Smart UI Regular" w:hAnsi="LG Smart UI Regular" w:hint="eastAsia"/>
          <w:lang w:eastAsia="ko-KR"/>
        </w:rPr>
        <w:t>가능한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행동</w:t>
      </w:r>
      <w:r w:rsidRPr="00061EEB">
        <w:rPr>
          <w:rFonts w:ascii="LG Smart UI Regular" w:eastAsia="LG Smart UI Regular" w:hAnsi="LG Smart UI Regular"/>
          <w:lang w:eastAsia="ko-KR"/>
        </w:rPr>
        <w:t xml:space="preserve"> (</w:t>
      </w:r>
      <w:r w:rsidRPr="00061EEB">
        <w:rPr>
          <w:rFonts w:ascii="LG Smart UI Regular" w:eastAsia="LG Smart UI Regular" w:hAnsi="LG Smart UI Regular" w:hint="eastAsia"/>
          <w:lang w:eastAsia="ko-KR"/>
        </w:rPr>
        <w:t>이동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제외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소모</w:t>
      </w:r>
      <w:r w:rsidRPr="00061EEB">
        <w:rPr>
          <w:rFonts w:ascii="LG Smart UI Regular" w:eastAsia="LG Smart UI Regular" w:hAnsi="LG Smart UI Regular"/>
          <w:lang w:eastAsia="ko-KR"/>
        </w:rPr>
        <w:t>)</w:t>
      </w:r>
    </w:p>
    <w:p w14:paraId="4D1FD52D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  <w:r w:rsidRPr="00061EEB">
        <w:rPr>
          <w:rFonts w:ascii="LG Smart UI Regular" w:eastAsia="LG Smart UI Regular" w:hAnsi="LG Smart UI Regular" w:hint="eastAsia"/>
          <w:lang w:eastAsia="ko-KR"/>
        </w:rPr>
        <w:t>전방</w:t>
      </w:r>
      <w:r w:rsidRPr="00061EEB">
        <w:rPr>
          <w:rFonts w:ascii="LG Smart UI Regular" w:eastAsia="LG Smart UI Regular" w:hAnsi="LG Smart UI Regular"/>
          <w:lang w:eastAsia="ko-KR"/>
        </w:rPr>
        <w:t xml:space="preserve"> 1</w:t>
      </w:r>
      <w:r w:rsidRPr="00061EEB">
        <w:rPr>
          <w:rFonts w:ascii="LG Smart UI Regular" w:eastAsia="LG Smart UI Regular" w:hAnsi="LG Smart UI Regular" w:hint="eastAsia"/>
          <w:lang w:eastAsia="ko-KR"/>
        </w:rPr>
        <w:t>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내의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적에게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공격력만큼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피해</w:t>
      </w:r>
    </w:p>
    <w:p w14:paraId="7727BECC" w14:textId="77777777" w:rsidR="004E286A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 이동: 속력만큼의 칸을 이동함</w:t>
      </w:r>
      <w:r>
        <w:rPr>
          <w:rFonts w:ascii="LG Smart UI Regular" w:eastAsia="LG Smart UI Regular" w:hAnsi="LG Smart UI Regular"/>
          <w:lang w:eastAsia="ko-KR"/>
        </w:rPr>
        <w:br/>
      </w:r>
    </w:p>
    <w:p w14:paraId="70D34E24" w14:textId="44B411F1" w:rsidR="00061EEB" w:rsidRPr="00061EEB" w:rsidRDefault="004E286A" w:rsidP="00061EEB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클레릭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 xml:space="preserve">: 높은 체력과 방어력, 평범한  속력, 동료 모험가 치유 및 각종 </w:t>
      </w: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디버프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, 전투를 길게 끌수록 위협적</w:t>
      </w:r>
      <w:r w:rsidRPr="00BC4853">
        <w:rPr>
          <w:rFonts w:ascii="LG Smart UI Regular" w:eastAsia="LG Smart UI Regular" w:hAnsi="LG Smart UI Regular"/>
          <w:lang w:eastAsia="ko-KR"/>
        </w:rPr>
        <w:br/>
      </w:r>
      <w:r w:rsidR="00061EEB">
        <w:rPr>
          <w:rFonts w:ascii="LG Smart UI Regular" w:eastAsia="LG Smart UI Regular" w:hAnsi="LG Smart UI Regular"/>
          <w:lang w:eastAsia="ko-KR"/>
        </w:rPr>
        <w:br/>
      </w:r>
      <w:proofErr w:type="spellStart"/>
      <w:r w:rsidR="00061EEB" w:rsidRPr="00061EEB">
        <w:rPr>
          <w:rFonts w:ascii="LG Smart UI Regular" w:eastAsia="LG Smart UI Regular" w:hAnsi="LG Smart UI Regular" w:hint="eastAsia"/>
          <w:lang w:eastAsia="ko-KR"/>
        </w:rPr>
        <w:t>클레릭</w:t>
      </w:r>
      <w:proofErr w:type="spellEnd"/>
      <w:r w:rsidR="00061EEB" w:rsidRPr="00061EEB">
        <w:rPr>
          <w:rFonts w:ascii="LG Smart UI Regular" w:eastAsia="LG Smart UI Regular" w:hAnsi="LG Smart UI Regular" w:hint="eastAsia"/>
          <w:lang w:eastAsia="ko-KR"/>
        </w:rPr>
        <w:t xml:space="preserve"> (Cleric)</w:t>
      </w:r>
    </w:p>
    <w:p w14:paraId="7569B86E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lastRenderedPageBreak/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체력</w:t>
      </w:r>
      <w:r w:rsidRPr="00061EEB">
        <w:rPr>
          <w:rFonts w:ascii="LG Smart UI Regular" w:eastAsia="LG Smart UI Regular" w:hAnsi="LG Smart UI Regular"/>
          <w:lang w:eastAsia="ko-KR"/>
        </w:rPr>
        <w:t>: 90</w:t>
      </w:r>
    </w:p>
    <w:p w14:paraId="73D54FD1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속력</w:t>
      </w:r>
      <w:r w:rsidRPr="00061EEB">
        <w:rPr>
          <w:rFonts w:ascii="LG Smart UI Regular" w:eastAsia="LG Smart UI Regular" w:hAnsi="LG Smart UI Regular"/>
          <w:lang w:eastAsia="ko-KR"/>
        </w:rPr>
        <w:t>: 2</w:t>
      </w:r>
    </w:p>
    <w:p w14:paraId="5963E881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>: 1</w:t>
      </w:r>
    </w:p>
    <w:p w14:paraId="68DB8623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공격력</w:t>
      </w:r>
      <w:r w:rsidRPr="00061EEB">
        <w:rPr>
          <w:rFonts w:ascii="LG Smart UI Regular" w:eastAsia="LG Smart UI Regular" w:hAnsi="LG Smart UI Regular"/>
          <w:lang w:eastAsia="ko-KR"/>
        </w:rPr>
        <w:t>: 5 + 1d6</w:t>
      </w:r>
    </w:p>
    <w:p w14:paraId="48B5CE6C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방어</w:t>
      </w:r>
      <w:r w:rsidRPr="00061EEB">
        <w:rPr>
          <w:rFonts w:ascii="LG Smart UI Regular" w:eastAsia="LG Smart UI Regular" w:hAnsi="LG Smart UI Regular"/>
          <w:lang w:eastAsia="ko-KR"/>
        </w:rPr>
        <w:t>: 2d6</w:t>
      </w:r>
    </w:p>
    <w:p w14:paraId="01BCD9AF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주문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슬롯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</w:p>
    <w:p w14:paraId="44F7B6E3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​1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4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6E2FF1A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​2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3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4056F760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/>
          <w:lang w:eastAsia="ko-KR"/>
        </w:rPr>
        <w:t>​</w:t>
      </w:r>
      <w:r w:rsidRPr="00061EEB">
        <w:rPr>
          <w:rFonts w:ascii="LG Smart UI Regular" w:eastAsia="LG Smart UI Regular" w:hAnsi="LG Smart UI Regular" w:hint="eastAsia"/>
          <w:lang w:eastAsia="ko-KR"/>
        </w:rPr>
        <w:t>가능한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행동</w:t>
      </w:r>
      <w:r w:rsidRPr="00061EEB">
        <w:rPr>
          <w:rFonts w:ascii="LG Smart UI Regular" w:eastAsia="LG Smart UI Regular" w:hAnsi="LG Smart UI Regular"/>
          <w:lang w:eastAsia="ko-KR"/>
        </w:rPr>
        <w:t xml:space="preserve"> (</w:t>
      </w:r>
      <w:r w:rsidRPr="00061EEB">
        <w:rPr>
          <w:rFonts w:ascii="LG Smart UI Regular" w:eastAsia="LG Smart UI Regular" w:hAnsi="LG Smart UI Regular" w:hint="eastAsia"/>
          <w:lang w:eastAsia="ko-KR"/>
        </w:rPr>
        <w:t>이동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제외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소모</w:t>
      </w:r>
      <w:r w:rsidRPr="00061EEB">
        <w:rPr>
          <w:rFonts w:ascii="LG Smart UI Regular" w:eastAsia="LG Smart UI Regular" w:hAnsi="LG Smart UI Regular"/>
          <w:lang w:eastAsia="ko-KR"/>
        </w:rPr>
        <w:t>)</w:t>
      </w:r>
    </w:p>
    <w:p w14:paraId="635CF803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  <w:r w:rsidRPr="00061EEB">
        <w:rPr>
          <w:rFonts w:ascii="LG Smart UI Regular" w:eastAsia="LG Smart UI Regular" w:hAnsi="LG Smart UI Regular" w:hint="eastAsia"/>
          <w:lang w:eastAsia="ko-KR"/>
        </w:rPr>
        <w:t>전방</w:t>
      </w:r>
      <w:r w:rsidRPr="00061EEB">
        <w:rPr>
          <w:rFonts w:ascii="LG Smart UI Regular" w:eastAsia="LG Smart UI Regular" w:hAnsi="LG Smart UI Regular"/>
          <w:lang w:eastAsia="ko-KR"/>
        </w:rPr>
        <w:t xml:space="preserve"> 1</w:t>
      </w:r>
      <w:r w:rsidRPr="00061EEB">
        <w:rPr>
          <w:rFonts w:ascii="LG Smart UI Regular" w:eastAsia="LG Smart UI Regular" w:hAnsi="LG Smart UI Regular" w:hint="eastAsia"/>
          <w:lang w:eastAsia="ko-KR"/>
        </w:rPr>
        <w:t>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내의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적에게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공격력만큼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피해</w:t>
      </w:r>
    </w:p>
    <w:p w14:paraId="7C4560B6" w14:textId="77777777" w:rsidR="004E286A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 이동: 속력만큼의 칸을 움직임</w:t>
      </w:r>
    </w:p>
    <w:p w14:paraId="4FB1F6B1" w14:textId="77777777" w:rsidR="004E286A" w:rsidRDefault="004E286A" w:rsidP="004E286A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>
        <w:rPr>
          <w:rFonts w:ascii="LG Smart UI Regular" w:eastAsia="LG Smart UI Regular" w:hAnsi="LG Smart UI Regular" w:hint="eastAsia"/>
          <w:lang w:eastAsia="ko-KR"/>
        </w:rPr>
        <w:t>치유 : 전방 2칸 내의 아군에게 공격력만큼 회복</w:t>
      </w:r>
      <w:r w:rsidRPr="004E286A">
        <w:rPr>
          <w:rFonts w:ascii="LG Smart UI Regular" w:eastAsia="LG Smart UI Regular" w:hAnsi="LG Smart UI Regular"/>
          <w:lang w:eastAsia="ko-KR"/>
        </w:rPr>
        <w:t xml:space="preserve"> </w:t>
      </w:r>
      <w:r w:rsidR="00061EEB" w:rsidRPr="004E286A">
        <w:rPr>
          <w:rFonts w:ascii="LG Smart UI Regular" w:eastAsia="LG Smart UI Regular" w:hAnsi="LG Smart UI Regular"/>
          <w:lang w:eastAsia="ko-KR"/>
        </w:rPr>
        <w:br/>
      </w:r>
    </w:p>
    <w:p w14:paraId="7951C4E1" w14:textId="77777777" w:rsidR="004E286A" w:rsidRDefault="004E286A" w:rsidP="004E286A">
      <w:pPr>
        <w:rPr>
          <w:rFonts w:ascii="LG Smart UI Regular" w:eastAsia="LG Smart UI Regular" w:hAnsi="LG Smart UI Regular"/>
          <w:lang w:eastAsia="ko-KR"/>
        </w:rPr>
      </w:pPr>
      <w:proofErr w:type="spellStart"/>
      <w:r w:rsidRPr="00BC4853">
        <w:rPr>
          <w:rFonts w:ascii="LG Smart UI Regular" w:eastAsia="LG Smart UI Regular" w:hAnsi="LG Smart UI Regular" w:hint="eastAsia"/>
          <w:lang w:eastAsia="ko-KR"/>
        </w:rPr>
        <w:t>위저드</w:t>
      </w:r>
      <w:proofErr w:type="spellEnd"/>
      <w:r w:rsidRPr="00BC4853">
        <w:rPr>
          <w:rFonts w:ascii="LG Smart UI Regular" w:eastAsia="LG Smart UI Regular" w:hAnsi="LG Smart UI Regular" w:hint="eastAsia"/>
          <w:lang w:eastAsia="ko-KR"/>
        </w:rPr>
        <w:t>: 낮은 체력과 방어력, 속력, 넓은 공격 범위와 높은 데미지, 원거리에서 공격</w:t>
      </w:r>
    </w:p>
    <w:p w14:paraId="35B9E422" w14:textId="1A9CBD4D" w:rsidR="00061EEB" w:rsidRPr="004E286A" w:rsidRDefault="00061EEB" w:rsidP="004E286A">
      <w:pPr>
        <w:rPr>
          <w:rFonts w:ascii="LG Smart UI Regular" w:eastAsia="LG Smart UI Regular" w:hAnsi="LG Smart UI Regular"/>
          <w:lang w:eastAsia="ko-KR"/>
        </w:rPr>
      </w:pPr>
      <w:r w:rsidRPr="004E286A">
        <w:rPr>
          <w:rFonts w:ascii="LG Smart UI Regular" w:eastAsia="LG Smart UI Regular" w:hAnsi="LG Smart UI Regular"/>
          <w:lang w:eastAsia="ko-KR"/>
        </w:rPr>
        <w:br/>
      </w:r>
      <w:proofErr w:type="spellStart"/>
      <w:r w:rsidRPr="004E286A">
        <w:rPr>
          <w:rFonts w:ascii="LG Smart UI Regular" w:eastAsia="LG Smart UI Regular" w:hAnsi="LG Smart UI Regular" w:hint="eastAsia"/>
          <w:lang w:eastAsia="ko-KR"/>
        </w:rPr>
        <w:t>위저드</w:t>
      </w:r>
      <w:proofErr w:type="spellEnd"/>
      <w:r w:rsidRPr="004E286A">
        <w:rPr>
          <w:rFonts w:ascii="LG Smart UI Regular" w:eastAsia="LG Smart UI Regular" w:hAnsi="LG Smart UI Regular" w:hint="eastAsia"/>
          <w:lang w:eastAsia="ko-KR"/>
        </w:rPr>
        <w:t xml:space="preserve"> (Wizard)</w:t>
      </w:r>
    </w:p>
    <w:p w14:paraId="3771B08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체력</w:t>
      </w:r>
      <w:r w:rsidRPr="00061EEB">
        <w:rPr>
          <w:rFonts w:ascii="LG Smart UI Regular" w:eastAsia="LG Smart UI Regular" w:hAnsi="LG Smart UI Regular"/>
          <w:lang w:eastAsia="ko-KR"/>
        </w:rPr>
        <w:t>: 55</w:t>
      </w:r>
    </w:p>
    <w:p w14:paraId="1F8E5CD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속력</w:t>
      </w:r>
      <w:r w:rsidRPr="00061EEB">
        <w:rPr>
          <w:rFonts w:ascii="LG Smart UI Regular" w:eastAsia="LG Smart UI Regular" w:hAnsi="LG Smart UI Regular"/>
          <w:lang w:eastAsia="ko-KR"/>
        </w:rPr>
        <w:t>: 1</w:t>
      </w:r>
    </w:p>
    <w:p w14:paraId="338CCBF2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>: 1</w:t>
      </w:r>
    </w:p>
    <w:p w14:paraId="3B78D7F5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공격력</w:t>
      </w:r>
      <w:r w:rsidRPr="00061EEB">
        <w:rPr>
          <w:rFonts w:ascii="LG Smart UI Regular" w:eastAsia="LG Smart UI Regular" w:hAnsi="LG Smart UI Regular"/>
          <w:lang w:eastAsia="ko-KR"/>
        </w:rPr>
        <w:t>: 2d10</w:t>
      </w:r>
    </w:p>
    <w:p w14:paraId="2601B210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방어</w:t>
      </w:r>
      <w:r w:rsidRPr="00061EEB">
        <w:rPr>
          <w:rFonts w:ascii="LG Smart UI Regular" w:eastAsia="LG Smart UI Regular" w:hAnsi="LG Smart UI Regular"/>
          <w:lang w:eastAsia="ko-KR"/>
        </w:rPr>
        <w:t>: 1d6</w:t>
      </w:r>
    </w:p>
    <w:p w14:paraId="2A18E469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주문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슬롯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</w:p>
    <w:p w14:paraId="17FF4665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​1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4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373C57A6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​2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3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20FB55AC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​3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2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65125D35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/>
          <w:lang w:eastAsia="ko-KR"/>
        </w:rPr>
        <w:t>​</w:t>
      </w:r>
      <w:r w:rsidRPr="00061EEB">
        <w:rPr>
          <w:rFonts w:ascii="LG Smart UI Regular" w:eastAsia="LG Smart UI Regular" w:hAnsi="LG Smart UI Regular" w:hint="eastAsia"/>
          <w:lang w:eastAsia="ko-KR"/>
        </w:rPr>
        <w:t>가능한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행동</w:t>
      </w:r>
      <w:r w:rsidRPr="00061EEB">
        <w:rPr>
          <w:rFonts w:ascii="LG Smart UI Regular" w:eastAsia="LG Smart UI Regular" w:hAnsi="LG Smart UI Regular"/>
          <w:lang w:eastAsia="ko-KR"/>
        </w:rPr>
        <w:t xml:space="preserve"> (</w:t>
      </w:r>
      <w:r w:rsidRPr="00061EEB">
        <w:rPr>
          <w:rFonts w:ascii="LG Smart UI Regular" w:eastAsia="LG Smart UI Regular" w:hAnsi="LG Smart UI Regular" w:hint="eastAsia"/>
          <w:lang w:eastAsia="ko-KR"/>
        </w:rPr>
        <w:t>이동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제외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소모</w:t>
      </w:r>
      <w:r w:rsidRPr="00061EEB">
        <w:rPr>
          <w:rFonts w:ascii="LG Smart UI Regular" w:eastAsia="LG Smart UI Regular" w:hAnsi="LG Smart UI Regular"/>
          <w:lang w:eastAsia="ko-KR"/>
        </w:rPr>
        <w:t>)</w:t>
      </w:r>
    </w:p>
    <w:p w14:paraId="0C8E9D2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  <w:r w:rsidRPr="00061EEB">
        <w:rPr>
          <w:rFonts w:ascii="LG Smart UI Regular" w:eastAsia="LG Smart UI Regular" w:hAnsi="LG Smart UI Regular" w:hint="eastAsia"/>
          <w:lang w:eastAsia="ko-KR"/>
        </w:rPr>
        <w:t>전방</w:t>
      </w:r>
      <w:r w:rsidRPr="00061EEB">
        <w:rPr>
          <w:rFonts w:ascii="LG Smart UI Regular" w:eastAsia="LG Smart UI Regular" w:hAnsi="LG Smart UI Regular"/>
          <w:lang w:eastAsia="ko-KR"/>
        </w:rPr>
        <w:t xml:space="preserve"> 6</w:t>
      </w:r>
      <w:r w:rsidRPr="00061EEB">
        <w:rPr>
          <w:rFonts w:ascii="LG Smart UI Regular" w:eastAsia="LG Smart UI Regular" w:hAnsi="LG Smart UI Regular" w:hint="eastAsia"/>
          <w:lang w:eastAsia="ko-KR"/>
        </w:rPr>
        <w:t>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내의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적에게</w:t>
      </w:r>
      <w:r w:rsidRPr="00061EEB">
        <w:rPr>
          <w:rFonts w:ascii="LG Smart UI Regular" w:eastAsia="LG Smart UI Regular" w:hAnsi="LG Smart UI Regular"/>
          <w:lang w:eastAsia="ko-KR"/>
        </w:rPr>
        <w:t xml:space="preserve"> 2d10 </w:t>
      </w:r>
      <w:r w:rsidRPr="00061EEB">
        <w:rPr>
          <w:rFonts w:ascii="LG Smart UI Regular" w:eastAsia="LG Smart UI Regular" w:hAnsi="LG Smart UI Regular" w:hint="eastAsia"/>
          <w:lang w:eastAsia="ko-KR"/>
        </w:rPr>
        <w:t>피해</w:t>
      </w:r>
    </w:p>
    <w:p w14:paraId="78F054AC" w14:textId="42E32BD1" w:rsidR="00454F5D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 이동: 속력만큼의 칸을 이동함</w:t>
      </w:r>
    </w:p>
    <w:p w14:paraId="06162C73" w14:textId="77777777" w:rsidR="00454F5D" w:rsidRDefault="00454F5D" w:rsidP="00061EEB">
      <w:pPr>
        <w:rPr>
          <w:rFonts w:ascii="LG Smart UI Regular" w:eastAsia="LG Smart UI Regular" w:hAnsi="LG Smart UI Regular"/>
          <w:lang w:eastAsia="ko-KR"/>
        </w:rPr>
      </w:pPr>
    </w:p>
    <w:p w14:paraId="2D4B67AA" w14:textId="1C29AE73" w:rsidR="004E286A" w:rsidRDefault="004E286A" w:rsidP="00061EEB">
      <w:pPr>
        <w:rPr>
          <w:rFonts w:ascii="LG Smart UI Regular" w:eastAsia="LG Smart UI Regular" w:hAnsi="LG Smart UI Regular"/>
          <w:lang w:eastAsia="ko-KR"/>
        </w:rPr>
      </w:pPr>
      <w:r w:rsidRPr="00BC4853">
        <w:rPr>
          <w:rFonts w:ascii="LG Smart UI Regular" w:eastAsia="LG Smart UI Regular" w:hAnsi="LG Smart UI Regular" w:hint="eastAsia"/>
          <w:lang w:eastAsia="ko-KR"/>
        </w:rPr>
        <w:t>로그 : 높은 속력과 높은 공격력, 드래곤의 측면을 노려 기습 공격을 노림</w:t>
      </w:r>
    </w:p>
    <w:p w14:paraId="25AADD2B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로그 (Rogue)</w:t>
      </w:r>
    </w:p>
    <w:p w14:paraId="26F375F7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체력</w:t>
      </w:r>
      <w:r w:rsidRPr="00061EEB">
        <w:rPr>
          <w:rFonts w:ascii="LG Smart UI Regular" w:eastAsia="LG Smart UI Regular" w:hAnsi="LG Smart UI Regular"/>
          <w:lang w:eastAsia="ko-KR"/>
        </w:rPr>
        <w:t>: 65</w:t>
      </w:r>
    </w:p>
    <w:p w14:paraId="6501592C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lastRenderedPageBreak/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속력</w:t>
      </w:r>
      <w:r w:rsidRPr="00061EEB">
        <w:rPr>
          <w:rFonts w:ascii="LG Smart UI Regular" w:eastAsia="LG Smart UI Regular" w:hAnsi="LG Smart UI Regular"/>
          <w:lang w:eastAsia="ko-KR"/>
        </w:rPr>
        <w:t>: 4</w:t>
      </w:r>
    </w:p>
    <w:p w14:paraId="7FC6E205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>: 1</w:t>
      </w:r>
    </w:p>
    <w:p w14:paraId="0BD9CF62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공격력</w:t>
      </w:r>
      <w:r w:rsidRPr="00061EEB">
        <w:rPr>
          <w:rFonts w:ascii="LG Smart UI Regular" w:eastAsia="LG Smart UI Regular" w:hAnsi="LG Smart UI Regular"/>
          <w:lang w:eastAsia="ko-KR"/>
        </w:rPr>
        <w:t>: 5 + 1d8</w:t>
      </w:r>
    </w:p>
    <w:p w14:paraId="3DF595EE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방어</w:t>
      </w:r>
      <w:r w:rsidRPr="00061EEB">
        <w:rPr>
          <w:rFonts w:ascii="LG Smart UI Regular" w:eastAsia="LG Smart UI Regular" w:hAnsi="LG Smart UI Regular"/>
          <w:lang w:eastAsia="ko-KR"/>
        </w:rPr>
        <w:t>: 1d6</w:t>
      </w:r>
    </w:p>
    <w:p w14:paraId="11858F33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주문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슬롯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</w:p>
    <w:p w14:paraId="4BD352CC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​1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4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051C2997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​2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>: 2</w:t>
      </w:r>
      <w:r w:rsidRPr="00061EEB">
        <w:rPr>
          <w:rFonts w:ascii="LG Smart UI Regular" w:eastAsia="LG Smart UI Regular" w:hAnsi="LG Smart UI Regular" w:hint="eastAsia"/>
          <w:lang w:eastAsia="ko-KR"/>
        </w:rPr>
        <w:t>개</w:t>
      </w:r>
    </w:p>
    <w:p w14:paraId="2474324A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/>
          <w:lang w:eastAsia="ko-KR"/>
        </w:rPr>
        <w:t>​</w:t>
      </w:r>
      <w:r w:rsidRPr="00061EEB">
        <w:rPr>
          <w:rFonts w:ascii="LG Smart UI Regular" w:eastAsia="LG Smart UI Regular" w:hAnsi="LG Smart UI Regular" w:hint="eastAsia"/>
          <w:lang w:eastAsia="ko-KR"/>
        </w:rPr>
        <w:t>가능한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행동</w:t>
      </w:r>
      <w:r w:rsidRPr="00061EEB">
        <w:rPr>
          <w:rFonts w:ascii="LG Smart UI Regular" w:eastAsia="LG Smart UI Regular" w:hAnsi="LG Smart UI Regular"/>
          <w:lang w:eastAsia="ko-KR"/>
        </w:rPr>
        <w:t xml:space="preserve"> (</w:t>
      </w:r>
      <w:r w:rsidRPr="00061EEB">
        <w:rPr>
          <w:rFonts w:ascii="LG Smart UI Regular" w:eastAsia="LG Smart UI Regular" w:hAnsi="LG Smart UI Regular" w:hint="eastAsia"/>
          <w:lang w:eastAsia="ko-KR"/>
        </w:rPr>
        <w:t>이동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제외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행동력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소모</w:t>
      </w:r>
      <w:r w:rsidRPr="00061EEB">
        <w:rPr>
          <w:rFonts w:ascii="LG Smart UI Regular" w:eastAsia="LG Smart UI Regular" w:hAnsi="LG Smart UI Regular"/>
          <w:lang w:eastAsia="ko-KR"/>
        </w:rPr>
        <w:t>)</w:t>
      </w:r>
    </w:p>
    <w:p w14:paraId="18BA0FB6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공격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  <w:r w:rsidRPr="00061EEB">
        <w:rPr>
          <w:rFonts w:ascii="LG Smart UI Regular" w:eastAsia="LG Smart UI Regular" w:hAnsi="LG Smart UI Regular" w:hint="eastAsia"/>
          <w:lang w:eastAsia="ko-KR"/>
        </w:rPr>
        <w:t>전방</w:t>
      </w:r>
      <w:r w:rsidRPr="00061EEB">
        <w:rPr>
          <w:rFonts w:ascii="LG Smart UI Regular" w:eastAsia="LG Smart UI Regular" w:hAnsi="LG Smart UI Regular"/>
          <w:lang w:eastAsia="ko-KR"/>
        </w:rPr>
        <w:t xml:space="preserve"> 1</w:t>
      </w:r>
      <w:r w:rsidRPr="00061EEB">
        <w:rPr>
          <w:rFonts w:ascii="LG Smart UI Regular" w:eastAsia="LG Smart UI Regular" w:hAnsi="LG Smart UI Regular" w:hint="eastAsia"/>
          <w:lang w:eastAsia="ko-KR"/>
        </w:rPr>
        <w:t>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내의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적에게</w:t>
      </w:r>
      <w:r w:rsidRPr="00061EEB">
        <w:rPr>
          <w:rFonts w:ascii="LG Smart UI Regular" w:eastAsia="LG Smart UI Regular" w:hAnsi="LG Smart UI Regular"/>
          <w:lang w:eastAsia="ko-KR"/>
        </w:rPr>
        <w:t xml:space="preserve"> 8+1d6</w:t>
      </w:r>
      <w:r w:rsidRPr="00061EEB">
        <w:rPr>
          <w:rFonts w:ascii="LG Smart UI Regular" w:eastAsia="LG Smart UI Regular" w:hAnsi="LG Smart UI Regular" w:hint="eastAsia"/>
          <w:lang w:eastAsia="ko-KR"/>
        </w:rPr>
        <w:t>만큼의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피해</w:t>
      </w:r>
    </w:p>
    <w:p w14:paraId="34F96FE4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 이동: 속력만큼의 칸을 이동함</w:t>
      </w:r>
    </w:p>
    <w:p w14:paraId="60464F33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기습</w:t>
      </w:r>
      <w:r w:rsidRPr="00061EEB">
        <w:rPr>
          <w:rFonts w:ascii="LG Smart UI Regular" w:eastAsia="LG Smart UI Regular" w:hAnsi="LG Smart UI Regular"/>
          <w:lang w:eastAsia="ko-KR"/>
        </w:rPr>
        <w:t>: (</w:t>
      </w:r>
      <w:proofErr w:type="spellStart"/>
      <w:r w:rsidRPr="00061EEB">
        <w:rPr>
          <w:rFonts w:ascii="LG Smart UI Regular" w:eastAsia="LG Smart UI Regular" w:hAnsi="LG Smart UI Regular" w:hint="eastAsia"/>
          <w:lang w:eastAsia="ko-KR"/>
        </w:rPr>
        <w:t>은신상태이거나</w:t>
      </w:r>
      <w:proofErr w:type="spellEnd"/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적의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옆이나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뒤에서</w:t>
      </w:r>
      <w:r w:rsidRPr="00061EEB">
        <w:rPr>
          <w:rFonts w:ascii="LG Smart UI Regular" w:eastAsia="LG Smart UI Regular" w:hAnsi="LG Smart UI Regular"/>
          <w:lang w:eastAsia="ko-KR"/>
        </w:rPr>
        <w:t>) 8+2d6</w:t>
      </w:r>
      <w:r w:rsidRPr="00061EEB">
        <w:rPr>
          <w:rFonts w:ascii="LG Smart UI Regular" w:eastAsia="LG Smart UI Regular" w:hAnsi="LG Smart UI Regular" w:hint="eastAsia"/>
          <w:lang w:eastAsia="ko-KR"/>
        </w:rPr>
        <w:t>만큼의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피해를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줌</w:t>
      </w:r>
    </w:p>
    <w:p w14:paraId="04593B69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달리기</w:t>
      </w:r>
      <w:r w:rsidRPr="00061EEB">
        <w:rPr>
          <w:rFonts w:ascii="LG Smart UI Regular" w:eastAsia="LG Smart UI Regular" w:hAnsi="LG Smart UI Regular"/>
          <w:lang w:eastAsia="ko-KR"/>
        </w:rPr>
        <w:t xml:space="preserve">: </w:t>
      </w:r>
      <w:r w:rsidRPr="00061EEB">
        <w:rPr>
          <w:rFonts w:ascii="LG Smart UI Regular" w:eastAsia="LG Smart UI Regular" w:hAnsi="LG Smart UI Regular" w:hint="eastAsia"/>
          <w:lang w:eastAsia="ko-KR"/>
        </w:rPr>
        <w:t>속력을</w:t>
      </w:r>
      <w:r w:rsidRPr="00061EEB">
        <w:rPr>
          <w:rFonts w:ascii="LG Smart UI Regular" w:eastAsia="LG Smart UI Regular" w:hAnsi="LG Smart UI Regular"/>
          <w:lang w:eastAsia="ko-KR"/>
        </w:rPr>
        <w:t xml:space="preserve"> 2</w:t>
      </w:r>
      <w:r w:rsidRPr="00061EEB">
        <w:rPr>
          <w:rFonts w:ascii="LG Smart UI Regular" w:eastAsia="LG Smart UI Regular" w:hAnsi="LG Smart UI Regular" w:hint="eastAsia"/>
          <w:lang w:eastAsia="ko-KR"/>
        </w:rPr>
        <w:t>배로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함</w:t>
      </w:r>
    </w:p>
    <w:p w14:paraId="6E48E37D" w14:textId="77777777" w:rsidR="00061EEB" w:rsidRP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은신</w:t>
      </w:r>
      <w:r w:rsidRPr="00061EEB">
        <w:rPr>
          <w:rFonts w:ascii="LG Smart UI Regular" w:eastAsia="LG Smart UI Regular" w:hAnsi="LG Smart UI Regular"/>
          <w:lang w:eastAsia="ko-KR"/>
        </w:rPr>
        <w:t>: (1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주문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소모</w:t>
      </w:r>
      <w:r w:rsidRPr="00061EEB">
        <w:rPr>
          <w:rFonts w:ascii="LG Smart UI Regular" w:eastAsia="LG Smart UI Regular" w:hAnsi="LG Smart UI Regular"/>
          <w:lang w:eastAsia="ko-KR"/>
        </w:rPr>
        <w:t xml:space="preserve">) </w:t>
      </w:r>
      <w:r w:rsidRPr="00061EEB">
        <w:rPr>
          <w:rFonts w:ascii="LG Smart UI Regular" w:eastAsia="LG Smart UI Regular" w:hAnsi="LG Smart UI Regular" w:hint="eastAsia"/>
          <w:lang w:eastAsia="ko-KR"/>
        </w:rPr>
        <w:t>공격하기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전까지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대상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지정이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안됨</w:t>
      </w:r>
    </w:p>
    <w:p w14:paraId="2AC24EE8" w14:textId="7D4C2306" w:rsidR="00061EEB" w:rsidRDefault="00061EEB" w:rsidP="00061EEB">
      <w:pPr>
        <w:rPr>
          <w:rFonts w:ascii="LG Smart UI Regular" w:eastAsia="LG Smart UI Regular" w:hAnsi="LG Smart UI Regular"/>
          <w:lang w:eastAsia="ko-KR"/>
        </w:rPr>
      </w:pPr>
      <w:r w:rsidRPr="00061EEB">
        <w:rPr>
          <w:rFonts w:ascii="LG Smart UI Regular" w:eastAsia="LG Smart UI Regular" w:hAnsi="LG Smart UI Regular" w:hint="eastAsia"/>
          <w:lang w:eastAsia="ko-KR"/>
        </w:rPr>
        <w:t>•</w:t>
      </w:r>
      <w:r w:rsidRPr="00061EEB">
        <w:rPr>
          <w:rFonts w:ascii="LG Smart UI Regular" w:eastAsia="LG Smart UI Regular" w:hAnsi="LG Smart UI Regular"/>
          <w:lang w:eastAsia="ko-KR"/>
        </w:rPr>
        <w:t xml:space="preserve"> ​</w:t>
      </w:r>
      <w:r w:rsidRPr="00061EEB">
        <w:rPr>
          <w:rFonts w:ascii="LG Smart UI Regular" w:eastAsia="LG Smart UI Regular" w:hAnsi="LG Smart UI Regular" w:hint="eastAsia"/>
          <w:lang w:eastAsia="ko-KR"/>
        </w:rPr>
        <w:t>연막</w:t>
      </w:r>
      <w:r w:rsidRPr="00061EEB">
        <w:rPr>
          <w:rFonts w:ascii="LG Smart UI Regular" w:eastAsia="LG Smart UI Regular" w:hAnsi="LG Smart UI Regular"/>
          <w:lang w:eastAsia="ko-KR"/>
        </w:rPr>
        <w:t>: (2</w:t>
      </w:r>
      <w:r w:rsidRPr="00061EEB">
        <w:rPr>
          <w:rFonts w:ascii="LG Smart UI Regular" w:eastAsia="LG Smart UI Regular" w:hAnsi="LG Smart UI Regular" w:hint="eastAsia"/>
          <w:lang w:eastAsia="ko-KR"/>
        </w:rPr>
        <w:t>레벨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주문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소모</w:t>
      </w:r>
      <w:r w:rsidRPr="00061EEB">
        <w:rPr>
          <w:rFonts w:ascii="LG Smart UI Regular" w:eastAsia="LG Smart UI Regular" w:hAnsi="LG Smart UI Regular"/>
          <w:lang w:eastAsia="ko-KR"/>
        </w:rPr>
        <w:t>) 2</w:t>
      </w:r>
      <w:r w:rsidRPr="00061EEB">
        <w:rPr>
          <w:rFonts w:ascii="LG Smart UI Regular" w:eastAsia="LG Smart UI Regular" w:hAnsi="LG Smart UI Regular" w:hint="eastAsia"/>
          <w:lang w:eastAsia="ko-KR"/>
        </w:rPr>
        <w:t>칸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내의</w:t>
      </w:r>
      <w:r w:rsidRPr="00061EEB">
        <w:rPr>
          <w:rFonts w:ascii="LG Smart UI Regular" w:eastAsia="LG Smart UI Regular" w:hAnsi="LG Smart UI Regular"/>
          <w:lang w:eastAsia="ko-KR"/>
        </w:rPr>
        <w:t xml:space="preserve"> 2×2 </w:t>
      </w:r>
      <w:r w:rsidRPr="00061EEB">
        <w:rPr>
          <w:rFonts w:ascii="LG Smart UI Regular" w:eastAsia="LG Smart UI Regular" w:hAnsi="LG Smart UI Regular" w:hint="eastAsia"/>
          <w:lang w:eastAsia="ko-KR"/>
        </w:rPr>
        <w:t>크기의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연막탄을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던져서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안에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있는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캐릭터들에게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은신을</w:t>
      </w:r>
      <w:r w:rsidRPr="00061EEB">
        <w:rPr>
          <w:rFonts w:ascii="LG Smart UI Regular" w:eastAsia="LG Smart UI Regular" w:hAnsi="LG Smart UI Regular"/>
          <w:lang w:eastAsia="ko-KR"/>
        </w:rPr>
        <w:t xml:space="preserve"> </w:t>
      </w:r>
      <w:r w:rsidRPr="00061EEB">
        <w:rPr>
          <w:rFonts w:ascii="LG Smart UI Regular" w:eastAsia="LG Smart UI Regular" w:hAnsi="LG Smart UI Regular" w:hint="eastAsia"/>
          <w:lang w:eastAsia="ko-KR"/>
        </w:rPr>
        <w:t>부여</w:t>
      </w:r>
    </w:p>
    <w:p w14:paraId="2F66A3E8" w14:textId="0F7D9953" w:rsidR="00DC40FF" w:rsidRDefault="00DC40FF" w:rsidP="0003231E">
      <w:pPr>
        <w:rPr>
          <w:rFonts w:ascii="LG Smart UI Regular" w:eastAsia="LG Smart UI Regular" w:hAnsi="LG Smart UI Regular"/>
          <w:lang w:eastAsia="ko-KR"/>
        </w:rPr>
      </w:pPr>
    </w:p>
    <w:p w14:paraId="256B5E00" w14:textId="796ADCBC" w:rsidR="0003231E" w:rsidRDefault="00E73441" w:rsidP="0003231E">
      <w:pPr>
        <w:rPr>
          <w:rFonts w:ascii="LG Smart UI Regular" w:eastAsia="LG Smart UI Regular" w:hAnsi="LG Smart UI Regular" w:hint="eastAsia"/>
          <w:lang w:eastAsia="ko-KR"/>
        </w:rPr>
      </w:pPr>
      <w:r>
        <w:rPr>
          <w:rFonts w:ascii="LG Smart UI Regular" w:eastAsia="LG Smart UI Regular" w:hAnsi="LG Smart UI Regular" w:hint="eastAsia"/>
          <w:lang w:eastAsia="ko-KR"/>
        </w:rPr>
        <w:t xml:space="preserve">모험가들은 공통적으로 보물상자를 획득해서 </w:t>
      </w:r>
      <w:proofErr w:type="spellStart"/>
      <w:r>
        <w:rPr>
          <w:rFonts w:ascii="LG Smart UI Regular" w:eastAsia="LG Smart UI Regular" w:hAnsi="LG Smart UI Regular" w:hint="eastAsia"/>
          <w:lang w:eastAsia="ko-KR"/>
        </w:rPr>
        <w:t>맵을</w:t>
      </w:r>
      <w:proofErr w:type="spellEnd"/>
      <w:r>
        <w:rPr>
          <w:rFonts w:ascii="LG Smart UI Regular" w:eastAsia="LG Smart UI Regular" w:hAnsi="LG Smart UI Regular" w:hint="eastAsia"/>
          <w:lang w:eastAsia="ko-KR"/>
        </w:rPr>
        <w:t xml:space="preserve"> 탈출하는 목표를 가진다.</w:t>
      </w:r>
    </w:p>
    <w:p w14:paraId="571B4104" w14:textId="77777777" w:rsidR="0031533D" w:rsidRDefault="0031533D" w:rsidP="0003231E">
      <w:pPr>
        <w:rPr>
          <w:rFonts w:ascii="LG Smart UI Regular" w:eastAsia="LG Smart UI Regular" w:hAnsi="LG Smart UI Regular"/>
          <w:lang w:eastAsia="ko-KR"/>
        </w:rPr>
      </w:pPr>
    </w:p>
    <w:p w14:paraId="70B4DBD0" w14:textId="77777777" w:rsidR="0031533D" w:rsidRDefault="0031533D" w:rsidP="0003231E">
      <w:pPr>
        <w:rPr>
          <w:rFonts w:ascii="LG Smart UI Regular" w:eastAsia="LG Smart UI Regular" w:hAnsi="LG Smart UI Regular"/>
          <w:lang w:eastAsia="ko-KR"/>
        </w:rPr>
      </w:pPr>
    </w:p>
    <w:p w14:paraId="6DE2AA01" w14:textId="36A47E10" w:rsidR="0031533D" w:rsidRDefault="0031533D" w:rsidP="0003231E">
      <w:pPr>
        <w:rPr>
          <w:rFonts w:ascii="LG Smart UI Regular" w:eastAsia="LG Smart UI Regular" w:hAnsi="LG Smart UI Regular"/>
          <w:lang w:eastAsia="ko-KR"/>
        </w:rPr>
      </w:pPr>
    </w:p>
    <w:p w14:paraId="19AA875D" w14:textId="77777777" w:rsidR="0003231E" w:rsidRDefault="0003231E" w:rsidP="0003231E">
      <w:pPr>
        <w:rPr>
          <w:rFonts w:ascii="LG Smart UI Regular" w:eastAsia="LG Smart UI Regular" w:hAnsi="LG Smart UI Regular"/>
          <w:lang w:eastAsia="ko-KR"/>
        </w:rPr>
      </w:pPr>
    </w:p>
    <w:p w14:paraId="314246F3" w14:textId="68FED4A4" w:rsidR="0003231E" w:rsidRPr="00BC4853" w:rsidRDefault="0003231E" w:rsidP="0003231E">
      <w:pPr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 w:hint="eastAsia"/>
          <w:lang w:eastAsia="ko-KR"/>
        </w:rPr>
        <w:t>아래 이미지는 드래곤의 공격범위를 나타냄</w:t>
      </w:r>
    </w:p>
    <w:p w14:paraId="69276C2B" w14:textId="77777777" w:rsidR="00A83915" w:rsidRDefault="0003231E" w:rsidP="00A83915">
      <w:pPr>
        <w:ind w:left="180" w:hangingChars="100" w:hanging="18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/>
          <w:noProof/>
          <w:lang w:eastAsia="ko-KR"/>
        </w:rPr>
        <w:lastRenderedPageBreak/>
        <w:drawing>
          <wp:inline distT="0" distB="0" distL="0" distR="0" wp14:anchorId="20A93B8C" wp14:editId="2E096DF7">
            <wp:extent cx="2947917" cy="2971800"/>
            <wp:effectExtent l="0" t="0" r="5080" b="0"/>
            <wp:docPr id="433571575" name="그림 1" descr="직사각형, 패턴, 사각형, 레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1575" name="그림 1" descr="직사각형, 패턴, 사각형, 레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589" cy="297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E9BE" w14:textId="584A9AEB" w:rsidR="00A83915" w:rsidRDefault="00A83915" w:rsidP="00A83915">
      <w:pPr>
        <w:ind w:left="180" w:hangingChars="100" w:hanging="18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 w:hint="eastAsia"/>
          <w:lang w:eastAsia="ko-KR"/>
        </w:rPr>
        <w:t>직선으로 동 서 남 북, 혹은 대각선으로 공격 (체스의 퀸과 유사)</w:t>
      </w:r>
    </w:p>
    <w:p w14:paraId="46B02FB3" w14:textId="77777777" w:rsidR="00A83915" w:rsidRDefault="0003231E" w:rsidP="00A83915">
      <w:pPr>
        <w:ind w:left="180" w:hangingChars="100" w:hanging="18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 w:hint="eastAsia"/>
          <w:noProof/>
          <w:lang w:eastAsia="ko-KR"/>
        </w:rPr>
        <w:drawing>
          <wp:inline distT="0" distB="0" distL="0" distR="0" wp14:anchorId="76CDBAA5" wp14:editId="190B3A22">
            <wp:extent cx="2829137" cy="2852057"/>
            <wp:effectExtent l="0" t="0" r="0" b="5715"/>
            <wp:docPr id="845187843" name="그림 2" descr="직사각형, 레드, 카민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87843" name="그림 2" descr="직사각형, 레드, 카민, 패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376" cy="285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1EE9" w14:textId="04636127" w:rsidR="00A83915" w:rsidRDefault="0031533D" w:rsidP="00A83915">
      <w:pPr>
        <w:ind w:left="180" w:hangingChars="100" w:hanging="18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 w:hint="eastAsia"/>
          <w:lang w:eastAsia="ko-KR"/>
        </w:rPr>
        <w:t>3칸내 모든 캐릭터를 대상으로 한다면 이런 구형태의 범위가 됨</w:t>
      </w:r>
    </w:p>
    <w:p w14:paraId="33C914F6" w14:textId="77777777" w:rsidR="0031533D" w:rsidRDefault="0031533D" w:rsidP="00A83915">
      <w:pPr>
        <w:ind w:left="180" w:hangingChars="100" w:hanging="18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 w:hint="eastAsia"/>
          <w:noProof/>
          <w:lang w:eastAsia="ko-KR"/>
        </w:rPr>
        <w:lastRenderedPageBreak/>
        <w:drawing>
          <wp:inline distT="0" distB="0" distL="0" distR="0" wp14:anchorId="456BF9C6" wp14:editId="70F30C35">
            <wp:extent cx="2515005" cy="2535380"/>
            <wp:effectExtent l="0" t="0" r="0" b="0"/>
            <wp:docPr id="382159422" name="그림 5" descr="사각형, 직사각형, 스크린샷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9422" name="그림 5" descr="사각형, 직사각형, 스크린샷, 패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73" cy="2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231E">
        <w:rPr>
          <w:rFonts w:ascii="LG Smart UI Regular" w:eastAsia="LG Smart UI Regular" w:hAnsi="LG Smart UI Regular" w:hint="eastAsia"/>
          <w:noProof/>
          <w:lang w:eastAsia="ko-KR"/>
        </w:rPr>
        <w:drawing>
          <wp:inline distT="0" distB="0" distL="0" distR="0" wp14:anchorId="66856467" wp14:editId="5E98B531">
            <wp:extent cx="2591575" cy="2612571"/>
            <wp:effectExtent l="0" t="0" r="0" b="0"/>
            <wp:docPr id="1679794476" name="그림 3" descr="사각형, 스크린샷, 직사각형, 체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4476" name="그림 3" descr="사각형, 스크린샷, 직사각형, 체스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143" cy="261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231E">
        <w:rPr>
          <w:rFonts w:ascii="LG Smart UI Regular" w:eastAsia="LG Smart UI Regular" w:hAnsi="LG Smart UI Regular" w:hint="eastAsia"/>
          <w:noProof/>
          <w:lang w:eastAsia="ko-KR"/>
        </w:rPr>
        <w:drawing>
          <wp:inline distT="0" distB="0" distL="0" distR="0" wp14:anchorId="7EF63D44" wp14:editId="09F757E1">
            <wp:extent cx="2386410" cy="2405743"/>
            <wp:effectExtent l="0" t="0" r="0" b="0"/>
            <wp:docPr id="441081393" name="그림 4" descr="사각형, 직사각형, 스크린샷, 보드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1393" name="그림 4" descr="사각형, 직사각형, 스크린샷, 보드게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133" cy="24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541B" w14:textId="7FD9B72A" w:rsidR="005571C5" w:rsidRDefault="0031533D" w:rsidP="00A83915">
      <w:pPr>
        <w:ind w:left="180" w:hangingChars="100" w:hanging="18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 w:hint="eastAsia"/>
          <w:lang w:eastAsia="ko-KR"/>
        </w:rPr>
        <w:t>이 3이미지는 드래곤이 직선으로 공격했을 때 먼저 맞는 캐릭터 뒤에 생기는 안전지대</w:t>
      </w:r>
      <w:r w:rsidR="000001AD">
        <w:rPr>
          <w:rFonts w:ascii="LG Smart UI Regular" w:eastAsia="LG Smart UI Regular" w:hAnsi="LG Smart UI Regular" w:hint="eastAsia"/>
          <w:lang w:eastAsia="ko-KR"/>
        </w:rPr>
        <w:t xml:space="preserve">, 그리고 </w:t>
      </w:r>
      <w:proofErr w:type="spellStart"/>
      <w:r w:rsidR="000001AD">
        <w:rPr>
          <w:rFonts w:ascii="LG Smart UI Regular" w:eastAsia="LG Smart UI Regular" w:hAnsi="LG Smart UI Regular" w:hint="eastAsia"/>
          <w:lang w:eastAsia="ko-KR"/>
        </w:rPr>
        <w:t>위저드</w:t>
      </w:r>
      <w:proofErr w:type="spellEnd"/>
      <w:r w:rsidR="000001AD">
        <w:rPr>
          <w:rFonts w:ascii="LG Smart UI Regular" w:eastAsia="LG Smart UI Regular" w:hAnsi="LG Smart UI Regular" w:hint="eastAsia"/>
          <w:lang w:eastAsia="ko-KR"/>
        </w:rPr>
        <w:t xml:space="preserve"> 보호위</w:t>
      </w:r>
      <w:r w:rsidR="00AF2299">
        <w:rPr>
          <w:rFonts w:ascii="LG Smart UI Regular" w:eastAsia="LG Smart UI Regular" w:hAnsi="LG Smart UI Regular" w:hint="eastAsia"/>
          <w:lang w:eastAsia="ko-KR"/>
        </w:rPr>
        <w:t>치</w:t>
      </w:r>
      <w:r>
        <w:rPr>
          <w:rFonts w:ascii="LG Smart UI Regular" w:eastAsia="LG Smart UI Regular" w:hAnsi="LG Smart UI Regular" w:hint="eastAsia"/>
          <w:lang w:eastAsia="ko-KR"/>
        </w:rPr>
        <w:t>를 나타냄</w:t>
      </w:r>
    </w:p>
    <w:p w14:paraId="01C46EE8" w14:textId="372CC91E" w:rsidR="0031533D" w:rsidRPr="004D1248" w:rsidRDefault="00454F5D" w:rsidP="004D1248">
      <w:pPr>
        <w:rPr>
          <w:rFonts w:ascii="LG Smart UI Regular" w:eastAsia="LG Smart UI Regular" w:hAnsi="LG Smart UI Regular"/>
          <w:lang w:eastAsia="ko-KR"/>
        </w:rPr>
      </w:pPr>
      <w:r w:rsidRPr="004D1248">
        <w:rPr>
          <w:rFonts w:ascii="LG Smart UI Regular" w:eastAsia="LG Smart UI Regular" w:hAnsi="LG Smart UI Regular"/>
          <w:lang w:eastAsia="ko-KR"/>
        </w:rPr>
        <w:br/>
      </w:r>
      <w:r w:rsidRPr="004D1248">
        <w:rPr>
          <w:rFonts w:ascii="LG Smart UI Regular" w:eastAsia="LG Smart UI Regular" w:hAnsi="LG Smart UI Regular"/>
          <w:lang w:eastAsia="ko-KR"/>
        </w:rPr>
        <w:br/>
      </w:r>
      <w:r w:rsidRPr="004D1248">
        <w:rPr>
          <w:rFonts w:ascii="LG Smart UI Regular" w:eastAsia="LG Smart UI Regular" w:hAnsi="LG Smart UI Regular"/>
          <w:lang w:eastAsia="ko-KR"/>
        </w:rPr>
        <w:br/>
      </w:r>
      <w:r w:rsidRPr="004D1248">
        <w:rPr>
          <w:rFonts w:ascii="LG Smart UI Regular" w:eastAsia="LG Smart UI Regular" w:hAnsi="LG Smart UI Regular"/>
          <w:lang w:eastAsia="ko-KR"/>
        </w:rPr>
        <w:br/>
      </w:r>
      <w:r w:rsidRPr="004D1248">
        <w:rPr>
          <w:rFonts w:ascii="LG Smart UI Regular" w:eastAsia="LG Smart UI Regular" w:hAnsi="LG Smart UI Regular"/>
          <w:lang w:eastAsia="ko-KR"/>
        </w:rPr>
        <w:br/>
      </w:r>
      <w:r w:rsidRPr="004D1248">
        <w:rPr>
          <w:rFonts w:ascii="LG Smart UI Regular" w:eastAsia="LG Smart UI Regular" w:hAnsi="LG Smart UI Regular"/>
          <w:lang w:eastAsia="ko-KR"/>
        </w:rPr>
        <w:br/>
      </w:r>
      <w:r w:rsidRPr="004D1248">
        <w:rPr>
          <w:rFonts w:ascii="LG Smart UI Regular" w:eastAsia="LG Smart UI Regular" w:hAnsi="LG Smart UI Regular" w:hint="eastAsia"/>
          <w:lang w:eastAsia="ko-KR"/>
        </w:rPr>
        <w:t>위험의 정의</w:t>
      </w:r>
      <w:r w:rsidR="004D1248">
        <w:rPr>
          <w:rFonts w:ascii="LG Smart UI Regular" w:eastAsia="LG Smart UI Regular" w:hAnsi="LG Smart UI Regular"/>
          <w:lang w:eastAsia="ko-KR"/>
        </w:rPr>
        <w:t xml:space="preserve"> : </w:t>
      </w:r>
      <w:r w:rsidR="004D1248">
        <w:rPr>
          <w:rFonts w:ascii="LG Smart UI Regular" w:eastAsia="LG Smart UI Regular" w:hAnsi="LG Smart UI Regular" w:hint="eastAsia"/>
          <w:lang w:eastAsia="ko-KR"/>
        </w:rPr>
        <w:t>모험가의 체력이 모두 30프로 이하이면서 드래곤의 체력이 50프로 이상일 때</w:t>
      </w:r>
    </w:p>
    <w:sectPr w:rsidR="0031533D" w:rsidRPr="004D1248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F014" w14:textId="77777777" w:rsidR="00D3361D" w:rsidRDefault="00D3361D" w:rsidP="00334A7D">
      <w:r>
        <w:separator/>
      </w:r>
    </w:p>
  </w:endnote>
  <w:endnote w:type="continuationSeparator" w:id="0">
    <w:p w14:paraId="099B7466" w14:textId="77777777" w:rsidR="00D3361D" w:rsidRDefault="00D3361D" w:rsidP="00334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G Smart UI Regular">
    <w:altName w:val="맑은 고딕"/>
    <w:charset w:val="81"/>
    <w:family w:val="modern"/>
    <w:pitch w:val="variable"/>
    <w:sig w:usb0="F00002FF" w:usb1="59D7FCF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288E" w14:textId="77777777" w:rsidR="00B41A4F" w:rsidRDefault="00B41A4F" w:rsidP="00366637">
    <w:pPr>
      <w:pStyle w:val="a4"/>
    </w:pPr>
    <w:r>
      <w:fldChar w:fldCharType="begin"/>
    </w:r>
    <w:r>
      <w:instrText xml:space="preserve"> PAGE </w:instrText>
    </w:r>
    <w:r>
      <w:fldChar w:fldCharType="separate"/>
    </w:r>
    <w:r w:rsidR="00171D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A34D" w14:textId="77777777" w:rsidR="00D3361D" w:rsidRDefault="00D3361D" w:rsidP="00334A7D">
      <w:r>
        <w:separator/>
      </w:r>
    </w:p>
  </w:footnote>
  <w:footnote w:type="continuationSeparator" w:id="0">
    <w:p w14:paraId="0178A494" w14:textId="77777777" w:rsidR="00D3361D" w:rsidRDefault="00D3361D" w:rsidP="00334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C36B6"/>
    <w:multiLevelType w:val="hybridMultilevel"/>
    <w:tmpl w:val="B4C0D110"/>
    <w:lvl w:ilvl="0" w:tplc="F61082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B6E0BAA"/>
    <w:multiLevelType w:val="hybridMultilevel"/>
    <w:tmpl w:val="9F761A76"/>
    <w:lvl w:ilvl="0" w:tplc="7CFE810E">
      <w:numFmt w:val="bullet"/>
      <w:lvlText w:val="-"/>
      <w:lvlJc w:val="left"/>
      <w:pPr>
        <w:ind w:left="1080" w:hanging="360"/>
      </w:pPr>
      <w:rPr>
        <w:rFonts w:ascii="LG Smart UI Regular" w:eastAsia="LG Smart UI Regular" w:hAnsi="LG Smart UI Regular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C52AD3"/>
    <w:multiLevelType w:val="hybridMultilevel"/>
    <w:tmpl w:val="B53C5004"/>
    <w:lvl w:ilvl="0" w:tplc="790895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7B97490"/>
    <w:multiLevelType w:val="hybridMultilevel"/>
    <w:tmpl w:val="B47EF630"/>
    <w:lvl w:ilvl="0" w:tplc="C5027A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86B05E5"/>
    <w:multiLevelType w:val="hybridMultilevel"/>
    <w:tmpl w:val="C96E2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046D1"/>
    <w:multiLevelType w:val="hybridMultilevel"/>
    <w:tmpl w:val="750CD30E"/>
    <w:lvl w:ilvl="0" w:tplc="DDE683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9814552">
    <w:abstractNumId w:val="3"/>
  </w:num>
  <w:num w:numId="2" w16cid:durableId="376898682">
    <w:abstractNumId w:val="0"/>
  </w:num>
  <w:num w:numId="3" w16cid:durableId="1623532534">
    <w:abstractNumId w:val="2"/>
  </w:num>
  <w:num w:numId="4" w16cid:durableId="1244677784">
    <w:abstractNumId w:val="5"/>
  </w:num>
  <w:num w:numId="5" w16cid:durableId="1213006078">
    <w:abstractNumId w:val="1"/>
  </w:num>
  <w:num w:numId="6" w16cid:durableId="142692689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E3"/>
    <w:rsid w:val="000001AD"/>
    <w:rsid w:val="00012A00"/>
    <w:rsid w:val="0003231E"/>
    <w:rsid w:val="00037FA6"/>
    <w:rsid w:val="00061EEB"/>
    <w:rsid w:val="000E38E6"/>
    <w:rsid w:val="000E67A9"/>
    <w:rsid w:val="001342CB"/>
    <w:rsid w:val="00171D39"/>
    <w:rsid w:val="00210ABD"/>
    <w:rsid w:val="002250CB"/>
    <w:rsid w:val="0029596A"/>
    <w:rsid w:val="002C07AA"/>
    <w:rsid w:val="0031533D"/>
    <w:rsid w:val="00334A7D"/>
    <w:rsid w:val="00334B8A"/>
    <w:rsid w:val="00361489"/>
    <w:rsid w:val="00366637"/>
    <w:rsid w:val="003700B9"/>
    <w:rsid w:val="003C7B22"/>
    <w:rsid w:val="003D4E2F"/>
    <w:rsid w:val="004109EE"/>
    <w:rsid w:val="00412B31"/>
    <w:rsid w:val="00420ED7"/>
    <w:rsid w:val="00425620"/>
    <w:rsid w:val="00454F5D"/>
    <w:rsid w:val="00482CC0"/>
    <w:rsid w:val="004A3EF4"/>
    <w:rsid w:val="004D1248"/>
    <w:rsid w:val="004D2F6E"/>
    <w:rsid w:val="004E286A"/>
    <w:rsid w:val="004F52E3"/>
    <w:rsid w:val="0053173C"/>
    <w:rsid w:val="005571C5"/>
    <w:rsid w:val="005B7FAA"/>
    <w:rsid w:val="005D0FD2"/>
    <w:rsid w:val="006D0E53"/>
    <w:rsid w:val="006E1F10"/>
    <w:rsid w:val="0072175A"/>
    <w:rsid w:val="00774D7D"/>
    <w:rsid w:val="00784520"/>
    <w:rsid w:val="00796570"/>
    <w:rsid w:val="007A7825"/>
    <w:rsid w:val="007B5502"/>
    <w:rsid w:val="007F0EFC"/>
    <w:rsid w:val="0089216A"/>
    <w:rsid w:val="008A57C4"/>
    <w:rsid w:val="008D2EDE"/>
    <w:rsid w:val="009175E8"/>
    <w:rsid w:val="009355AB"/>
    <w:rsid w:val="00937473"/>
    <w:rsid w:val="00945CDB"/>
    <w:rsid w:val="009637B0"/>
    <w:rsid w:val="00980985"/>
    <w:rsid w:val="00990E28"/>
    <w:rsid w:val="0099556E"/>
    <w:rsid w:val="009C0EBA"/>
    <w:rsid w:val="009C717B"/>
    <w:rsid w:val="009F4E50"/>
    <w:rsid w:val="00A83915"/>
    <w:rsid w:val="00A96382"/>
    <w:rsid w:val="00AF1099"/>
    <w:rsid w:val="00AF2299"/>
    <w:rsid w:val="00B1191F"/>
    <w:rsid w:val="00B37539"/>
    <w:rsid w:val="00B41A4F"/>
    <w:rsid w:val="00B5422C"/>
    <w:rsid w:val="00BC4853"/>
    <w:rsid w:val="00BC493B"/>
    <w:rsid w:val="00BD4C97"/>
    <w:rsid w:val="00BE0B34"/>
    <w:rsid w:val="00BE762F"/>
    <w:rsid w:val="00C616EB"/>
    <w:rsid w:val="00C84A12"/>
    <w:rsid w:val="00CC1800"/>
    <w:rsid w:val="00CD1200"/>
    <w:rsid w:val="00D3361D"/>
    <w:rsid w:val="00D553C3"/>
    <w:rsid w:val="00D65432"/>
    <w:rsid w:val="00D87CA2"/>
    <w:rsid w:val="00DC40FF"/>
    <w:rsid w:val="00E73441"/>
    <w:rsid w:val="00EE65DD"/>
    <w:rsid w:val="00F730D9"/>
    <w:rsid w:val="00FB40DF"/>
    <w:rsid w:val="00FD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17391B"/>
  <w15:docId w15:val="{DF1A3E4C-4928-49EA-AE40-BFF11163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53C3"/>
    <w:pPr>
      <w:spacing w:line="312" w:lineRule="auto"/>
    </w:pPr>
    <w:rPr>
      <w:rFonts w:ascii="Century Gothic" w:eastAsia="굴림" w:hAnsi="Century Gothic"/>
      <w:sz w:val="18"/>
      <w:szCs w:val="24"/>
    </w:rPr>
  </w:style>
  <w:style w:type="paragraph" w:styleId="1">
    <w:name w:val="heading 1"/>
    <w:basedOn w:val="a"/>
    <w:next w:val="a"/>
    <w:qFormat/>
    <w:rsid w:val="0072175A"/>
    <w:pPr>
      <w:spacing w:after="400"/>
      <w:jc w:val="center"/>
      <w:outlineLvl w:val="0"/>
    </w:pPr>
    <w:rPr>
      <w:sz w:val="30"/>
    </w:rPr>
  </w:style>
  <w:style w:type="paragraph" w:styleId="2">
    <w:name w:val="heading 2"/>
    <w:basedOn w:val="a"/>
    <w:next w:val="a"/>
    <w:qFormat/>
    <w:rsid w:val="00BC493B"/>
    <w:pPr>
      <w:spacing w:before="180"/>
      <w:outlineLvl w:val="1"/>
    </w:pPr>
  </w:style>
  <w:style w:type="paragraph" w:styleId="3">
    <w:name w:val="heading 3"/>
    <w:basedOn w:val="a"/>
    <w:next w:val="a"/>
    <w:qFormat/>
    <w:rsid w:val="00FB40DF"/>
    <w:pPr>
      <w:keepNext/>
      <w:ind w:leftChars="300" w:left="300" w:hangingChars="200" w:hanging="2000"/>
      <w:outlineLvl w:val="2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담당 교수 정보"/>
    <w:basedOn w:val="a"/>
    <w:rsid w:val="00D553C3"/>
    <w:pPr>
      <w:spacing w:line="240" w:lineRule="auto"/>
    </w:pPr>
    <w:rPr>
      <w:rFonts w:cs="Century Gothic"/>
      <w:szCs w:val="18"/>
      <w:lang w:val="ko-KR" w:eastAsia="ko-KR" w:bidi="ko-KR"/>
    </w:rPr>
  </w:style>
  <w:style w:type="paragraph" w:styleId="a4">
    <w:name w:val="footer"/>
    <w:basedOn w:val="a"/>
    <w:rsid w:val="00366637"/>
    <w:pPr>
      <w:jc w:val="center"/>
    </w:pPr>
  </w:style>
  <w:style w:type="paragraph" w:styleId="a5">
    <w:name w:val="header"/>
    <w:basedOn w:val="a"/>
    <w:rsid w:val="00412B31"/>
    <w:pPr>
      <w:tabs>
        <w:tab w:val="center" w:pos="4252"/>
        <w:tab w:val="right" w:pos="8504"/>
      </w:tabs>
      <w:snapToGrid w:val="0"/>
    </w:pPr>
  </w:style>
  <w:style w:type="paragraph" w:customStyle="1" w:styleId="a6">
    <w:name w:val="규칙"/>
    <w:basedOn w:val="a"/>
    <w:rsid w:val="00BC493B"/>
    <w:pPr>
      <w:pBdr>
        <w:bottom w:val="single" w:sz="4" w:space="1" w:color="999999"/>
      </w:pBdr>
      <w:spacing w:before="180" w:after="60" w:line="240" w:lineRule="auto"/>
    </w:pPr>
    <w:rPr>
      <w:sz w:val="16"/>
    </w:rPr>
  </w:style>
  <w:style w:type="paragraph" w:styleId="a7">
    <w:name w:val="Balloon Text"/>
    <w:basedOn w:val="a"/>
    <w:semiHidden/>
    <w:rsid w:val="00A96382"/>
    <w:rPr>
      <w:rFonts w:ascii="Tahoma" w:hAnsi="Tahoma" w:cs="Tahoma"/>
      <w:sz w:val="16"/>
      <w:szCs w:val="16"/>
    </w:rPr>
  </w:style>
  <w:style w:type="paragraph" w:customStyle="1" w:styleId="a8">
    <w:name w:val="굵게"/>
    <w:basedOn w:val="a"/>
    <w:link w:val="Char1"/>
    <w:rsid w:val="00D553C3"/>
    <w:rPr>
      <w:rFonts w:cs="Century Gothic"/>
      <w:b/>
      <w:bCs/>
      <w:szCs w:val="18"/>
      <w:lang w:val="ko-KR" w:eastAsia="ko-KR" w:bidi="ko-KR"/>
    </w:rPr>
  </w:style>
  <w:style w:type="character" w:customStyle="1" w:styleId="Char1">
    <w:name w:val="굵게 Char1"/>
    <w:basedOn w:val="a0"/>
    <w:link w:val="a8"/>
    <w:rsid w:val="00D553C3"/>
    <w:rPr>
      <w:rFonts w:ascii="Century Gothic" w:eastAsia="굴림" w:hAnsi="Century Gothic" w:cs="Century Gothic"/>
      <w:b/>
      <w:bCs/>
      <w:sz w:val="18"/>
      <w:szCs w:val="18"/>
      <w:lang w:val="ko-KR" w:eastAsia="ko-KR" w:bidi="ko-KR"/>
    </w:rPr>
  </w:style>
  <w:style w:type="table" w:styleId="a9">
    <w:name w:val="Table Grid"/>
    <w:basedOn w:val="a1"/>
    <w:rsid w:val="00012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3D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ng1\AppData\Roaming\Microsoft\Templates\&#44053;&#51032;%20&#44228;&#54925;&#4943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70926BE6910EE541A5C8A9203B4061CC0400C52140320FE295488DD4381964E77F84" ma:contentTypeVersion="57" ma:contentTypeDescription="Create a new document." ma:contentTypeScope="" ma:versionID="fb68b574494ff423512a6d157fda585d">
  <xsd:schema xmlns:xsd="http://www.w3.org/2001/XMLSchema" xmlns:xs="http://www.w3.org/2001/XMLSchema" xmlns:p="http://schemas.microsoft.com/office/2006/metadata/properties" xmlns:ns2="49c1fb53-399a-4d91-bfc2-0a118990ebe4" targetNamespace="http://schemas.microsoft.com/office/2006/metadata/properties" ma:root="true" ma:fieldsID="0c909fc9147f5cd72e5e5bce45a50b95" ns2:_="">
    <xsd:import namespace="49c1fb53-399a-4d91-bfc2-0a118990ebe4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1fb53-399a-4d91-bfc2-0a118990ebe4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46eace49-6800-49f1-a64f-ebba43398223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998FE1E4-65AF-4644-A335-DDF948C303E5}" ma:internalName="CSXSubmissionMarket" ma:readOnly="false" ma:showField="MarketName" ma:web="49c1fb53-399a-4d91-bfc2-0a118990ebe4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f9e05721-622c-44cb-9266-41f3c0e6162c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9DE6945-A8C8-4B02-AD64-E66D49B13DD1}" ma:internalName="InProjectListLookup" ma:readOnly="true" ma:showField="InProjectLis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085c3879-e14f-4ad1-98de-c23ee0a51699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9DE6945-A8C8-4B02-AD64-E66D49B13DD1}" ma:internalName="LastCompleteVersionLookup" ma:readOnly="true" ma:showField="LastComplete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9DE6945-A8C8-4B02-AD64-E66D49B13DD1}" ma:internalName="LastPreviewErrorLookup" ma:readOnly="true" ma:showField="LastPreview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9DE6945-A8C8-4B02-AD64-E66D49B13DD1}" ma:internalName="LastPreviewResultLookup" ma:readOnly="true" ma:showField="LastPreview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9DE6945-A8C8-4B02-AD64-E66D49B13DD1}" ma:internalName="LastPreviewAttemptDateLookup" ma:readOnly="true" ma:showField="LastPreview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9DE6945-A8C8-4B02-AD64-E66D49B13DD1}" ma:internalName="LastPreviewedByLookup" ma:readOnly="true" ma:showField="LastPreview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9DE6945-A8C8-4B02-AD64-E66D49B13DD1}" ma:internalName="LastPreviewTimeLookup" ma:readOnly="true" ma:showField="LastPreview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9DE6945-A8C8-4B02-AD64-E66D49B13DD1}" ma:internalName="LastPreviewVersionLookup" ma:readOnly="true" ma:showField="LastPreview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9DE6945-A8C8-4B02-AD64-E66D49B13DD1}" ma:internalName="LastPublishErrorLookup" ma:readOnly="true" ma:showField="LastPublish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9DE6945-A8C8-4B02-AD64-E66D49B13DD1}" ma:internalName="LastPublishResultLookup" ma:readOnly="true" ma:showField="LastPublish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9DE6945-A8C8-4B02-AD64-E66D49B13DD1}" ma:internalName="LastPublishAttemptDateLookup" ma:readOnly="true" ma:showField="LastPublish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9DE6945-A8C8-4B02-AD64-E66D49B13DD1}" ma:internalName="LastPublishedByLookup" ma:readOnly="true" ma:showField="LastPublish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9DE6945-A8C8-4B02-AD64-E66D49B13DD1}" ma:internalName="LastPublishTimeLookup" ma:readOnly="true" ma:showField="LastPublish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9DE6945-A8C8-4B02-AD64-E66D49B13DD1}" ma:internalName="LastPublishVersionLookup" ma:readOnly="true" ma:showField="LastPublish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0F6EFE92-EA97-47A1-8B41-AB7AAC6F2484}" ma:internalName="LocLastLocAttemptVersionLookup" ma:readOnly="false" ma:showField="LastLocAttemptVersion" ma:web="49c1fb53-399a-4d91-bfc2-0a118990ebe4">
      <xsd:simpleType>
        <xsd:restriction base="dms:Lookup"/>
      </xsd:simpleType>
    </xsd:element>
    <xsd:element name="LocLastLocAttemptVersionTypeLookup" ma:index="72" nillable="true" ma:displayName="Loc Last Loc Attempt Version Type" ma:default="" ma:list="{0F6EFE92-EA97-47A1-8B41-AB7AAC6F2484}" ma:internalName="LocLastLocAttemptVersionTypeLookup" ma:readOnly="true" ma:showField="LastLocAttemptVersionType" ma:web="49c1fb53-399a-4d91-bfc2-0a118990ebe4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0F6EFE92-EA97-47A1-8B41-AB7AAC6F2484}" ma:internalName="LocNewPublishedVersionLookup" ma:readOnly="true" ma:showField="NewPublishedVersion" ma:web="49c1fb53-399a-4d91-bfc2-0a118990ebe4">
      <xsd:simpleType>
        <xsd:restriction base="dms:Lookup"/>
      </xsd:simpleType>
    </xsd:element>
    <xsd:element name="LocOverallHandbackStatusLookup" ma:index="76" nillable="true" ma:displayName="Loc Overall Handback Status" ma:default="" ma:list="{0F6EFE92-EA97-47A1-8B41-AB7AAC6F2484}" ma:internalName="LocOverallHandbackStatusLookup" ma:readOnly="true" ma:showField="OverallHandbackStatus" ma:web="49c1fb53-399a-4d91-bfc2-0a118990ebe4">
      <xsd:simpleType>
        <xsd:restriction base="dms:Lookup"/>
      </xsd:simpleType>
    </xsd:element>
    <xsd:element name="LocOverallLocStatusLookup" ma:index="77" nillable="true" ma:displayName="Loc Overall Localize Status" ma:default="" ma:list="{0F6EFE92-EA97-47A1-8B41-AB7AAC6F2484}" ma:internalName="LocOverallLocStatusLookup" ma:readOnly="true" ma:showField="OverallLocStatus" ma:web="49c1fb53-399a-4d91-bfc2-0a118990ebe4">
      <xsd:simpleType>
        <xsd:restriction base="dms:Lookup"/>
      </xsd:simpleType>
    </xsd:element>
    <xsd:element name="LocOverallPreviewStatusLookup" ma:index="78" nillable="true" ma:displayName="Loc Overall Preview Status" ma:default="" ma:list="{0F6EFE92-EA97-47A1-8B41-AB7AAC6F2484}" ma:internalName="LocOverallPreviewStatusLookup" ma:readOnly="true" ma:showField="OverallPreviewStatus" ma:web="49c1fb53-399a-4d91-bfc2-0a118990ebe4">
      <xsd:simpleType>
        <xsd:restriction base="dms:Lookup"/>
      </xsd:simpleType>
    </xsd:element>
    <xsd:element name="LocOverallPublishStatusLookup" ma:index="79" nillable="true" ma:displayName="Loc Overall Publish Status" ma:default="" ma:list="{0F6EFE92-EA97-47A1-8B41-AB7AAC6F2484}" ma:internalName="LocOverallPublishStatusLookup" ma:readOnly="true" ma:showField="OverallPublishStatus" ma:web="49c1fb53-399a-4d91-bfc2-0a118990ebe4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0F6EFE92-EA97-47A1-8B41-AB7AAC6F2484}" ma:internalName="LocProcessedForHandoffsLookup" ma:readOnly="true" ma:showField="ProcessedForHandoffs" ma:web="49c1fb53-399a-4d91-bfc2-0a118990ebe4">
      <xsd:simpleType>
        <xsd:restriction base="dms:Lookup"/>
      </xsd:simpleType>
    </xsd:element>
    <xsd:element name="LocProcessedForMarketsLookup" ma:index="82" nillable="true" ma:displayName="Loc Processed For Markets" ma:default="" ma:list="{0F6EFE92-EA97-47A1-8B41-AB7AAC6F2484}" ma:internalName="LocProcessedForMarketsLookup" ma:readOnly="true" ma:showField="ProcessedForMarkets" ma:web="49c1fb53-399a-4d91-bfc2-0a118990ebe4">
      <xsd:simpleType>
        <xsd:restriction base="dms:Lookup"/>
      </xsd:simpleType>
    </xsd:element>
    <xsd:element name="LocPublishedDependentAssetsLookup" ma:index="83" nillable="true" ma:displayName="Loc Published Dependent Assets" ma:default="" ma:list="{0F6EFE92-EA97-47A1-8B41-AB7AAC6F2484}" ma:internalName="LocPublishedDependentAssetsLookup" ma:readOnly="true" ma:showField="PublishedDependentAssets" ma:web="49c1fb53-399a-4d91-bfc2-0a118990ebe4">
      <xsd:simpleType>
        <xsd:restriction base="dms:Lookup"/>
      </xsd:simpleType>
    </xsd:element>
    <xsd:element name="LocPublishedLinkedAssetsLookup" ma:index="84" nillable="true" ma:displayName="Loc Published Linked Assets" ma:default="" ma:list="{0F6EFE92-EA97-47A1-8B41-AB7AAC6F2484}" ma:internalName="LocPublishedLinkedAssetsLookup" ma:readOnly="true" ma:showField="PublishedLinkedAssets" ma:web="49c1fb53-399a-4d91-bfc2-0a118990ebe4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6e2371ae-b2bd-4992-837f-63963325355f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998FE1E4-65AF-4644-A335-DDF948C303E5}" ma:internalName="Markets" ma:readOnly="false" ma:showField="MarketNa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9DE6945-A8C8-4B02-AD64-E66D49B13DD1}" ma:internalName="NumOfRatingsLookup" ma:readOnly="true" ma:showField="NumOfRating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9DE6945-A8C8-4B02-AD64-E66D49B13DD1}" ma:internalName="PublishStatusLookup" ma:readOnly="false" ma:showField="PublishStatu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502d106f-1a72-436f-9056-09977804f36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eaa5a869-0ce9-45b3-aa27-3f613c45af54}" ma:internalName="TaxCatchAll" ma:showField="CatchAllData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eaa5a869-0ce9-45b3-aa27-3f613c45af54}" ma:internalName="TaxCatchAllLabel" ma:readOnly="true" ma:showField="CatchAllDataLabel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49c1fb53-399a-4d91-bfc2-0a118990ebe4">false</MarketSpecific>
    <ApprovalStatus xmlns="49c1fb53-399a-4d91-bfc2-0a118990ebe4">InProgress</ApprovalStatus>
    <LocComments xmlns="49c1fb53-399a-4d91-bfc2-0a118990ebe4" xsi:nil="true"/>
    <DirectSourceMarket xmlns="49c1fb53-399a-4d91-bfc2-0a118990ebe4">english</DirectSourceMarket>
    <ThumbnailAssetId xmlns="49c1fb53-399a-4d91-bfc2-0a118990ebe4" xsi:nil="true"/>
    <PrimaryImageGen xmlns="49c1fb53-399a-4d91-bfc2-0a118990ebe4">true</PrimaryImageGen>
    <LegacyData xmlns="49c1fb53-399a-4d91-bfc2-0a118990ebe4" xsi:nil="true"/>
    <TPFriendlyName xmlns="49c1fb53-399a-4d91-bfc2-0a118990ebe4" xsi:nil="true"/>
    <NumericId xmlns="49c1fb53-399a-4d91-bfc2-0a118990ebe4" xsi:nil="true"/>
    <LocRecommendedHandoff xmlns="49c1fb53-399a-4d91-bfc2-0a118990ebe4" xsi:nil="true"/>
    <BlockPublish xmlns="49c1fb53-399a-4d91-bfc2-0a118990ebe4">false</BlockPublish>
    <BusinessGroup xmlns="49c1fb53-399a-4d91-bfc2-0a118990ebe4" xsi:nil="true"/>
    <OpenTemplate xmlns="49c1fb53-399a-4d91-bfc2-0a118990ebe4">true</OpenTemplate>
    <SourceTitle xmlns="49c1fb53-399a-4d91-bfc2-0a118990ebe4">Syllabus</SourceTitle>
    <APEditor xmlns="49c1fb53-399a-4d91-bfc2-0a118990ebe4">
      <UserInfo>
        <DisplayName/>
        <AccountId xsi:nil="true"/>
        <AccountType/>
      </UserInfo>
    </APEditor>
    <UALocComments xmlns="49c1fb53-399a-4d91-bfc2-0a118990ebe4">2007 Template UpLeveling Do Not HandOff</UALocComments>
    <IntlLangReviewDate xmlns="49c1fb53-399a-4d91-bfc2-0a118990ebe4" xsi:nil="true"/>
    <PublishStatusLookup xmlns="49c1fb53-399a-4d91-bfc2-0a118990ebe4">
      <Value>464167</Value>
      <Value>464171</Value>
    </PublishStatusLookup>
    <ParentAssetId xmlns="49c1fb53-399a-4d91-bfc2-0a118990ebe4" xsi:nil="true"/>
    <FeatureTagsTaxHTField0 xmlns="49c1fb53-399a-4d91-bfc2-0a118990ebe4">
      <Terms xmlns="http://schemas.microsoft.com/office/infopath/2007/PartnerControls"/>
    </FeatureTagsTaxHTField0>
    <MachineTranslated xmlns="49c1fb53-399a-4d91-bfc2-0a118990ebe4">false</MachineTranslated>
    <Providers xmlns="49c1fb53-399a-4d91-bfc2-0a118990ebe4" xsi:nil="true"/>
    <OriginalSourceMarket xmlns="49c1fb53-399a-4d91-bfc2-0a118990ebe4">english</OriginalSourceMarket>
    <APDescription xmlns="49c1fb53-399a-4d91-bfc2-0a118990ebe4" xsi:nil="true"/>
    <ContentItem xmlns="49c1fb53-399a-4d91-bfc2-0a118990ebe4" xsi:nil="true"/>
    <ClipArtFilename xmlns="49c1fb53-399a-4d91-bfc2-0a118990ebe4" xsi:nil="true"/>
    <TPInstallLocation xmlns="49c1fb53-399a-4d91-bfc2-0a118990ebe4" xsi:nil="true"/>
    <TimesCloned xmlns="49c1fb53-399a-4d91-bfc2-0a118990ebe4" xsi:nil="true"/>
    <PublishTargets xmlns="49c1fb53-399a-4d91-bfc2-0a118990ebe4">OfficeOnline,OfficeOnlineVNext</PublishTargets>
    <AcquiredFrom xmlns="49c1fb53-399a-4d91-bfc2-0a118990ebe4">Internal MS</AcquiredFrom>
    <AssetStart xmlns="49c1fb53-399a-4d91-bfc2-0a118990ebe4">2012-01-26T18:18:00+00:00</AssetStart>
    <FriendlyTitle xmlns="49c1fb53-399a-4d91-bfc2-0a118990ebe4" xsi:nil="true"/>
    <Provider xmlns="49c1fb53-399a-4d91-bfc2-0a118990ebe4" xsi:nil="true"/>
    <LastHandOff xmlns="49c1fb53-399a-4d91-bfc2-0a118990ebe4" xsi:nil="true"/>
    <Manager xmlns="49c1fb53-399a-4d91-bfc2-0a118990ebe4" xsi:nil="true"/>
    <UALocRecommendation xmlns="49c1fb53-399a-4d91-bfc2-0a118990ebe4">Localize</UALocRecommendation>
    <ArtSampleDocs xmlns="49c1fb53-399a-4d91-bfc2-0a118990ebe4" xsi:nil="true"/>
    <UACurrentWords xmlns="49c1fb53-399a-4d91-bfc2-0a118990ebe4" xsi:nil="true"/>
    <TPClientViewer xmlns="49c1fb53-399a-4d91-bfc2-0a118990ebe4" xsi:nil="true"/>
    <TemplateStatus xmlns="49c1fb53-399a-4d91-bfc2-0a118990ebe4">Complete</TemplateStatus>
    <ShowIn xmlns="49c1fb53-399a-4d91-bfc2-0a118990ebe4">Show everywhere</ShowIn>
    <CSXHash xmlns="49c1fb53-399a-4d91-bfc2-0a118990ebe4" xsi:nil="true"/>
    <Downloads xmlns="49c1fb53-399a-4d91-bfc2-0a118990ebe4">0</Downloads>
    <VoteCount xmlns="49c1fb53-399a-4d91-bfc2-0a118990ebe4" xsi:nil="true"/>
    <OOCacheId xmlns="49c1fb53-399a-4d91-bfc2-0a118990ebe4" xsi:nil="true"/>
    <IsDeleted xmlns="49c1fb53-399a-4d91-bfc2-0a118990ebe4">false</IsDeleted>
    <InternalTagsTaxHTField0 xmlns="49c1fb53-399a-4d91-bfc2-0a118990ebe4">
      <Terms xmlns="http://schemas.microsoft.com/office/infopath/2007/PartnerControls"/>
    </InternalTagsTaxHTField0>
    <UANotes xmlns="49c1fb53-399a-4d91-bfc2-0a118990ebe4">2003 to 2007 conversion</UANotes>
    <AssetExpire xmlns="49c1fb53-399a-4d91-bfc2-0a118990ebe4">2035-01-01T08:00:00+00:00</AssetExpire>
    <CSXSubmissionMarket xmlns="49c1fb53-399a-4d91-bfc2-0a118990ebe4" xsi:nil="true"/>
    <DSATActionTaken xmlns="49c1fb53-399a-4d91-bfc2-0a118990ebe4" xsi:nil="true"/>
    <SubmitterId xmlns="49c1fb53-399a-4d91-bfc2-0a118990ebe4" xsi:nil="true"/>
    <EditorialTags xmlns="49c1fb53-399a-4d91-bfc2-0a118990ebe4" xsi:nil="true"/>
    <TPExecutable xmlns="49c1fb53-399a-4d91-bfc2-0a118990ebe4" xsi:nil="true"/>
    <CSXSubmissionDate xmlns="49c1fb53-399a-4d91-bfc2-0a118990ebe4" xsi:nil="true"/>
    <CSXUpdate xmlns="49c1fb53-399a-4d91-bfc2-0a118990ebe4">false</CSXUpdate>
    <AssetType xmlns="49c1fb53-399a-4d91-bfc2-0a118990ebe4">TP</AssetType>
    <ApprovalLog xmlns="49c1fb53-399a-4d91-bfc2-0a118990ebe4" xsi:nil="true"/>
    <BugNumber xmlns="49c1fb53-399a-4d91-bfc2-0a118990ebe4" xsi:nil="true"/>
    <OriginAsset xmlns="49c1fb53-399a-4d91-bfc2-0a118990ebe4" xsi:nil="true"/>
    <TPComponent xmlns="49c1fb53-399a-4d91-bfc2-0a118990ebe4" xsi:nil="true"/>
    <Milestone xmlns="49c1fb53-399a-4d91-bfc2-0a118990ebe4" xsi:nil="true"/>
    <RecommendationsModifier xmlns="49c1fb53-399a-4d91-bfc2-0a118990ebe4" xsi:nil="true"/>
    <AssetId xmlns="49c1fb53-399a-4d91-bfc2-0a118990ebe4">TP102820605</AssetId>
    <PolicheckWords xmlns="49c1fb53-399a-4d91-bfc2-0a118990ebe4" xsi:nil="true"/>
    <TPLaunchHelpLink xmlns="49c1fb53-399a-4d91-bfc2-0a118990ebe4" xsi:nil="true"/>
    <IntlLocPriority xmlns="49c1fb53-399a-4d91-bfc2-0a118990ebe4" xsi:nil="true"/>
    <TPApplication xmlns="49c1fb53-399a-4d91-bfc2-0a118990ebe4" xsi:nil="true"/>
    <IntlLangReviewer xmlns="49c1fb53-399a-4d91-bfc2-0a118990ebe4" xsi:nil="true"/>
    <HandoffToMSDN xmlns="49c1fb53-399a-4d91-bfc2-0a118990ebe4" xsi:nil="true"/>
    <PlannedPubDate xmlns="49c1fb53-399a-4d91-bfc2-0a118990ebe4" xsi:nil="true"/>
    <CrawlForDependencies xmlns="49c1fb53-399a-4d91-bfc2-0a118990ebe4">false</CrawlForDependencies>
    <LocLastLocAttemptVersionLookup xmlns="49c1fb53-399a-4d91-bfc2-0a118990ebe4">811744</LocLastLocAttemptVersionLookup>
    <TrustLevel xmlns="49c1fb53-399a-4d91-bfc2-0a118990ebe4">1 Microsoft Managed Content</TrustLevel>
    <CampaignTagsTaxHTField0 xmlns="49c1fb53-399a-4d91-bfc2-0a118990ebe4">
      <Terms xmlns="http://schemas.microsoft.com/office/infopath/2007/PartnerControls"/>
    </CampaignTagsTaxHTField0>
    <TPNamespace xmlns="49c1fb53-399a-4d91-bfc2-0a118990ebe4" xsi:nil="true"/>
    <TaxCatchAll xmlns="49c1fb53-399a-4d91-bfc2-0a118990ebe4"/>
    <IsSearchable xmlns="49c1fb53-399a-4d91-bfc2-0a118990ebe4">true</IsSearchable>
    <TemplateTemplateType xmlns="49c1fb53-399a-4d91-bfc2-0a118990ebe4">Word 2007 Default</TemplateTemplateType>
    <Markets xmlns="49c1fb53-399a-4d91-bfc2-0a118990ebe4"/>
    <IntlLangReview xmlns="49c1fb53-399a-4d91-bfc2-0a118990ebe4">false</IntlLangReview>
    <UAProjectedTotalWords xmlns="49c1fb53-399a-4d91-bfc2-0a118990ebe4" xsi:nil="true"/>
    <OutputCachingOn xmlns="49c1fb53-399a-4d91-bfc2-0a118990ebe4">false</OutputCachingOn>
    <AverageRating xmlns="49c1fb53-399a-4d91-bfc2-0a118990ebe4" xsi:nil="true"/>
    <LocMarketGroupTiers2 xmlns="49c1fb53-399a-4d91-bfc2-0a118990ebe4">,t:Tier 1,t:Tier 2,t:Tier 3,</LocMarketGroupTiers2>
    <APAuthor xmlns="49c1fb53-399a-4d91-bfc2-0a118990ebe4">
      <UserInfo>
        <DisplayName/>
        <AccountId>2721</AccountId>
        <AccountType/>
      </UserInfo>
    </APAuthor>
    <TPCommandLine xmlns="49c1fb53-399a-4d91-bfc2-0a118990ebe4" xsi:nil="true"/>
    <LocManualTestRequired xmlns="49c1fb53-399a-4d91-bfc2-0a118990ebe4">false</LocManualTestRequired>
    <TPAppVersion xmlns="49c1fb53-399a-4d91-bfc2-0a118990ebe4" xsi:nil="true"/>
    <EditorialStatus xmlns="49c1fb53-399a-4d91-bfc2-0a118990ebe4" xsi:nil="true"/>
    <LastModifiedDateTime xmlns="49c1fb53-399a-4d91-bfc2-0a118990ebe4" xsi:nil="true"/>
    <TPLaunchHelpLinkType xmlns="49c1fb53-399a-4d91-bfc2-0a118990ebe4">Template</TPLaunchHelpLinkType>
    <OriginalRelease xmlns="49c1fb53-399a-4d91-bfc2-0a118990ebe4">14</OriginalRelease>
    <ScenarioTagsTaxHTField0 xmlns="49c1fb53-399a-4d91-bfc2-0a118990ebe4">
      <Terms xmlns="http://schemas.microsoft.com/office/infopath/2007/PartnerControls"/>
    </ScenarioTagsTaxHTField0>
    <LocalizationTagsTaxHTField0 xmlns="49c1fb53-399a-4d91-bfc2-0a118990ebe4">
      <Terms xmlns="http://schemas.microsoft.com/office/infopath/2007/PartnerControls"/>
    </LocalizationTagsTaxHTField0>
  </documentManagement>
</p:properties>
</file>

<file path=customXml/itemProps1.xml><?xml version="1.0" encoding="utf-8"?>
<ds:datastoreItem xmlns:ds="http://schemas.openxmlformats.org/officeDocument/2006/customXml" ds:itemID="{B0DF37BC-9C59-4B41-B9B6-6984B43CD8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131E2B-2E6A-4FDE-B053-0FA2A1A52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1fb53-399a-4d91-bfc2-0a118990e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B7C7F1-8EED-400C-8AE4-94BDD01CBB04}">
  <ds:schemaRefs>
    <ds:schemaRef ds:uri="http://schemas.microsoft.com/office/2006/metadata/properties"/>
    <ds:schemaRef ds:uri="http://schemas.microsoft.com/office/infopath/2007/PartnerControls"/>
    <ds:schemaRef ds:uri="49c1fb53-399a-4d91-bfc2-0a118990eb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강의 계획서.dotx</Template>
  <TotalTime>300</TotalTime>
  <Pages>1</Pages>
  <Words>1180</Words>
  <Characters>3411</Characters>
  <Application>Microsoft Office Word</Application>
  <DocSecurity>0</DocSecurity>
  <Lines>341</Lines>
  <Paragraphs>229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송승주</dc:creator>
  <cp:keywords/>
  <dc:description/>
  <cp:lastModifiedBy>허태경</cp:lastModifiedBy>
  <cp:revision>9</cp:revision>
  <cp:lastPrinted>2004-01-22T16:32:00Z</cp:lastPrinted>
  <dcterms:created xsi:type="dcterms:W3CDTF">2025-10-01T13:39:00Z</dcterms:created>
  <dcterms:modified xsi:type="dcterms:W3CDTF">2025-11-19T12:19:00Z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TC010184081042</vt:lpwstr>
  </property>
  <property fmtid="{D5CDD505-2E9C-101B-9397-08002B2CF9AE}" pid="3" name="InternalTags">
    <vt:lpwstr/>
  </property>
  <property fmtid="{D5CDD505-2E9C-101B-9397-08002B2CF9AE}" pid="4" name="ContentTypeId">
    <vt:lpwstr>0x01010070926BE6910EE541A5C8A9203B4061CC0400C52140320FE295488DD4381964E77F84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12663900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